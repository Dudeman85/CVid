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2E9B3378"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p>
    <w:p w14:paraId="568D2310" w14:textId="54D22810" w:rsidR="00650F59" w:rsidRPr="002F52AA" w:rsidRDefault="00650F59" w:rsidP="002F52AA">
      <w:pPr>
        <w:pStyle w:val="Perusteksti"/>
        <w:rPr>
          <w:lang w:val="en-US"/>
        </w:rPr>
      </w:pPr>
      <w:r>
        <w:rPr>
          <w:lang w:val="en-US"/>
        </w:rPr>
        <w:t>{TODO: maybe write an overview of the render pipeline</w:t>
      </w:r>
      <w:r w:rsidR="00F10AD1">
        <w:rPr>
          <w:lang w:val="en-US"/>
        </w:rPr>
        <w:t xml:space="preserve"> with some pictures</w:t>
      </w:r>
      <w:r>
        <w:rPr>
          <w:lang w:val="en-US"/>
        </w:rPr>
        <w:t>}</w:t>
      </w:r>
    </w:p>
    <w:p w14:paraId="06D1E962" w14:textId="524978A0" w:rsidR="0067362B" w:rsidRDefault="0067362B" w:rsidP="0067362B">
      <w:pPr>
        <w:pStyle w:val="Heading2"/>
        <w:rPr>
          <w:lang w:val="en-US"/>
        </w:rPr>
      </w:pPr>
      <w:bookmarkStart w:id="3" w:name="_Toc184295619"/>
      <w:r w:rsidRPr="0067362B">
        <w:rPr>
          <w:lang w:val="en-US"/>
        </w:rPr>
        <w:t>Window</w:t>
      </w:r>
      <w:bookmarkEnd w:id="3"/>
    </w:p>
    <w:p w14:paraId="5B21A28B" w14:textId="3AC6A7E4" w:rsidR="00450EA4" w:rsidRDefault="00450EA4" w:rsidP="00450EA4">
      <w:pPr>
        <w:pStyle w:val="Perusteksti"/>
        <w:rPr>
          <w:lang w:val="en-US"/>
        </w:rPr>
      </w:pPr>
      <w:r w:rsidRPr="00450EA4">
        <w:rPr>
          <w:lang w:val="en-US"/>
        </w:rPr>
        <w:t>https://learn.microsoft.com/en-us/windows/win32/learnwin32/what-is-a-window-</w:t>
      </w:r>
    </w:p>
    <w:p w14:paraId="61FB4446" w14:textId="450D8C41"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[above]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7F3CFC0F"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4295620"/>
      <w:r w:rsidRPr="0067362B">
        <w:rPr>
          <w:lang w:val="en-US"/>
        </w:rPr>
        <w:lastRenderedPageBreak/>
        <w:t>Canvas</w:t>
      </w:r>
      <w:bookmarkEnd w:id="4"/>
    </w:p>
    <w:p w14:paraId="10C74121" w14:textId="0457F28B"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lastRenderedPageBreak/>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[simo]</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normals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w:t>
      </w:r>
      <w:r w:rsidRPr="00396692">
        <w:rPr>
          <w:lang w:val="en-US"/>
        </w:rPr>
        <w:lastRenderedPageBreak/>
        <w:t>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6AA46D77">
                <wp:extent cx="5448300" cy="238125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81250"/>
                        </a:xfrm>
                        <a:prstGeom prst="rect">
                          <a:avLst/>
                        </a:prstGeom>
                        <a:solidFill>
                          <a:srgbClr val="FFFFFF"/>
                        </a:solidFill>
                        <a:ln w="9525">
                          <a:solidFill>
                            <a:srgbClr val="000000"/>
                          </a:solidFill>
                          <a:miter lim="800000"/>
                          <a:headEnd/>
                          <a:tailEnd/>
                        </a:ln>
                      </wps:spPr>
                      <wps:txb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tQFwIAACg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">
                <v:textbo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lastRenderedPageBreak/>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[4].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064F2295"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[logl,4.]</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xml:space="preserve">, </w:t>
                            </w:r>
                            <w:r>
                              <w:t>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w:t>
                            </w:r>
                            <w:r>
                              <w:t>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w:t>
                            </w:r>
                            <w:r>
                              <w:t>T</w:t>
                            </w:r>
                            <w:r>
                              <w:t>exCoords</w:t>
                            </w:r>
                            <w:r w:rsidRPr="004C13FF">
                              <w:t xml:space="preserve"> = </w:t>
                            </w:r>
                            <w:r w:rsidR="00A3459C">
                              <w:t>Interpolate</w:t>
                            </w:r>
                            <w:r w:rsidR="00A3459C" w:rsidRPr="004C13FF">
                              <w:t>(</w:t>
                            </w:r>
                            <w:r w:rsidR="00A3459C">
                              <w:t>v</w:t>
                            </w:r>
                            <w:r w:rsidR="00A3459C">
                              <w:t>1</w:t>
                            </w:r>
                            <w:r w:rsidR="00A3459C">
                              <w:t>.tex</w:t>
                            </w:r>
                            <w:r w:rsidR="004C2ED1">
                              <w:t xml:space="preserve"> </w:t>
                            </w:r>
                            <w:r w:rsidR="004C2ED1">
                              <w:t>/ v</w:t>
                            </w:r>
                            <w:r w:rsidR="004C2ED1">
                              <w:t>1</w:t>
                            </w:r>
                            <w:r w:rsidR="004C2ED1">
                              <w:t>.pos.z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w:t>
                            </w:r>
                            <w:r w:rsidR="00A3459C">
                              <w:t>2</w:t>
                            </w:r>
                            <w:r w:rsidR="00A3459C">
                              <w:t>.pos.y</w:t>
                            </w:r>
                            <w:r w:rsidR="00A3459C" w:rsidRPr="004C13FF">
                              <w:t>)</w:t>
                            </w:r>
                          </w:p>
                          <w:p w14:paraId="53EA0009" w14:textId="77777777" w:rsidR="004C2ED1" w:rsidRDefault="00BB379C" w:rsidP="00BB379C">
                            <w:pPr>
                              <w:pStyle w:val="Code"/>
                            </w:pPr>
                            <w:r>
                              <w:tab/>
                              <w:t>v02</w:t>
                            </w:r>
                            <w:r>
                              <w:t>T</w:t>
                            </w:r>
                            <w:r>
                              <w:t>exCoords</w:t>
                            </w:r>
                            <w:r w:rsidRPr="004C13FF">
                              <w:t xml:space="preserve"> = </w:t>
                            </w:r>
                            <w:r w:rsidR="00A3459C">
                              <w:t>Interpolate</w:t>
                            </w:r>
                            <w:r w:rsidR="00A3459C" w:rsidRPr="004C13FF">
                              <w:t>(</w:t>
                            </w:r>
                            <w:r w:rsidR="00A3459C">
                              <w:t>v0.tex</w:t>
                            </w:r>
                            <w:r w:rsidR="004C2ED1">
                              <w:t xml:space="preserve"> </w:t>
                            </w:r>
                            <w:r w:rsidR="004C2ED1">
                              <w:t>/ v0.pos.z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4B475E03" w14:textId="5586DF6A" w:rsidR="00BB379C" w:rsidRDefault="004C2ED1" w:rsidP="00BB379C">
                            <w:pPr>
                              <w:pStyle w:val="Code"/>
                            </w:pPr>
                            <w:r>
                              <w:tab/>
                            </w:r>
                            <w:r>
                              <w:tab/>
                            </w:r>
                            <w:r>
                              <w:tab/>
                            </w:r>
                            <w:r>
                              <w:tab/>
                            </w:r>
                            <w:r>
                              <w:tab/>
                            </w:r>
                            <w:r>
                              <w:tab/>
                            </w:r>
                            <w:r>
                              <w:tab/>
                              <w:t>v</w:t>
                            </w:r>
                            <w:r w:rsidR="00A3459C">
                              <w:t>0</w:t>
                            </w:r>
                            <w:r w:rsidR="00A3459C">
                              <w:t>.pos.y – v</w:t>
                            </w:r>
                            <w:r w:rsidR="00A3459C">
                              <w:t>2</w:t>
                            </w:r>
                            <w:r w:rsidR="00A3459C">
                              <w:t>.pos.y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w:t>
                            </w:r>
                            <w:r>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xml:space="preserve">, </w:t>
                      </w:r>
                      <w:r>
                        <w:t>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w:t>
                      </w:r>
                      <w:r>
                        <w:t>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w:t>
                      </w:r>
                      <w:r>
                        <w:t>T</w:t>
                      </w:r>
                      <w:r>
                        <w:t>exCoords</w:t>
                      </w:r>
                      <w:r w:rsidRPr="004C13FF">
                        <w:t xml:space="preserve"> = </w:t>
                      </w:r>
                      <w:r w:rsidR="00A3459C">
                        <w:t>Interpolate</w:t>
                      </w:r>
                      <w:r w:rsidR="00A3459C" w:rsidRPr="004C13FF">
                        <w:t>(</w:t>
                      </w:r>
                      <w:r w:rsidR="00A3459C">
                        <w:t>v</w:t>
                      </w:r>
                      <w:r w:rsidR="00A3459C">
                        <w:t>1</w:t>
                      </w:r>
                      <w:r w:rsidR="00A3459C">
                        <w:t>.tex</w:t>
                      </w:r>
                      <w:r w:rsidR="004C2ED1">
                        <w:t xml:space="preserve"> </w:t>
                      </w:r>
                      <w:r w:rsidR="004C2ED1">
                        <w:t>/ v</w:t>
                      </w:r>
                      <w:r w:rsidR="004C2ED1">
                        <w:t>1</w:t>
                      </w:r>
                      <w:r w:rsidR="004C2ED1">
                        <w:t>.pos.z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w:t>
                      </w:r>
                      <w:r w:rsidR="00A3459C">
                        <w:t>2</w:t>
                      </w:r>
                      <w:r w:rsidR="00A3459C">
                        <w:t>.pos.y</w:t>
                      </w:r>
                      <w:r w:rsidR="00A3459C" w:rsidRPr="004C13FF">
                        <w:t>)</w:t>
                      </w:r>
                    </w:p>
                    <w:p w14:paraId="53EA0009" w14:textId="77777777" w:rsidR="004C2ED1" w:rsidRDefault="00BB379C" w:rsidP="00BB379C">
                      <w:pPr>
                        <w:pStyle w:val="Code"/>
                      </w:pPr>
                      <w:r>
                        <w:tab/>
                        <w:t>v02</w:t>
                      </w:r>
                      <w:r>
                        <w:t>T</w:t>
                      </w:r>
                      <w:r>
                        <w:t>exCoords</w:t>
                      </w:r>
                      <w:r w:rsidRPr="004C13FF">
                        <w:t xml:space="preserve"> = </w:t>
                      </w:r>
                      <w:r w:rsidR="00A3459C">
                        <w:t>Interpolate</w:t>
                      </w:r>
                      <w:r w:rsidR="00A3459C" w:rsidRPr="004C13FF">
                        <w:t>(</w:t>
                      </w:r>
                      <w:r w:rsidR="00A3459C">
                        <w:t>v0.tex</w:t>
                      </w:r>
                      <w:r w:rsidR="004C2ED1">
                        <w:t xml:space="preserve"> </w:t>
                      </w:r>
                      <w:r w:rsidR="004C2ED1">
                        <w:t>/ v0.pos.z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4B475E03" w14:textId="5586DF6A" w:rsidR="00BB379C" w:rsidRDefault="004C2ED1" w:rsidP="00BB379C">
                      <w:pPr>
                        <w:pStyle w:val="Code"/>
                      </w:pPr>
                      <w:r>
                        <w:tab/>
                      </w:r>
                      <w:r>
                        <w:tab/>
                      </w:r>
                      <w:r>
                        <w:tab/>
                      </w:r>
                      <w:r>
                        <w:tab/>
                      </w:r>
                      <w:r>
                        <w:tab/>
                      </w:r>
                      <w:r>
                        <w:tab/>
                      </w:r>
                      <w:r>
                        <w:tab/>
                        <w:t>v</w:t>
                      </w:r>
                      <w:r w:rsidR="00A3459C">
                        <w:t>0</w:t>
                      </w:r>
                      <w:r w:rsidR="00A3459C">
                        <w:t>.pos.y – v</w:t>
                      </w:r>
                      <w:r w:rsidR="00A3459C">
                        <w:t>2</w:t>
                      </w:r>
                      <w:r w:rsidR="00A3459C">
                        <w:t>.pos.y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w:t>
                      </w:r>
                      <w:r>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7972428" w:rsidR="00C8357F" w:rsidRDefault="00C8357F" w:rsidP="00377E1C">
      <w:pPr>
        <w:pStyle w:val="Perusteksti"/>
        <w:rPr>
          <w:lang w:val="en-US"/>
        </w:rPr>
      </w:pPr>
      <w:r>
        <w:rPr>
          <w:lang w:val="en-US"/>
        </w:rPr>
        <w:t>With this our renderer is capable of drawing much more detailed objects. The next step would be adding lighting, but we will not go over that in this paper.</w:t>
      </w:r>
    </w:p>
    <w:p w14:paraId="204937F8" w14:textId="0FDC2AF7" w:rsidR="00C8357F" w:rsidRDefault="00C8357F" w:rsidP="00377E1C">
      <w:pPr>
        <w:pStyle w:val="Perusteksti"/>
        <w:rPr>
          <w:lang w:val="en-US"/>
        </w:rPr>
      </w:pPr>
      <w:r>
        <w:rPr>
          <w:lang w:val="en-US"/>
        </w:rPr>
        <w:t>{TODO: add picture of final textured cube}</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C++, MSVC, Visual Studio, Blender, Cmake, tiny obj loader, stb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r>
        <w:rPr>
          <w:lang w:val="en-US"/>
        </w:rPr>
        <w:t>msdoc</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msdoc</w:t>
      </w:r>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msdoc</w:t>
      </w:r>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TODO: Explain model and texture loading with tinyobjloader and stbimage</w:t>
      </w:r>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TODO: Explain DrawModel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TODO: Explain RasterizeTriangle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r w:rsidR="002F205B">
        <w:rPr>
          <w:lang w:val="en-US"/>
        </w:rPr>
        <w:t xml:space="preserve">ogl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3"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VanRyper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4"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25" w:history="1">
        <w:r w:rsidR="00127222" w:rsidRPr="00180275">
          <w:rPr>
            <w:rStyle w:val="Hyperlink"/>
          </w:rPr>
          <w:t>https://learn.mcrosoft.com/en-us/windows/console/</w:t>
        </w:r>
      </w:hyperlink>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6"/>
          <w:pgSz w:w="11906" w:h="16838" w:code="9"/>
          <w:pgMar w:top="1134" w:right="851" w:bottom="1418" w:left="2438" w:header="709" w:footer="709" w:gutter="0"/>
          <w:pgNumType w:start="1"/>
          <w:cols w:space="708"/>
          <w:formProt w:val="0"/>
          <w:titlePg/>
          <w:docGrid w:linePitch="360"/>
        </w:sectPr>
      </w:pPr>
      <w:r>
        <w:rPr>
          <w:lang w:val="en-US"/>
        </w:rPr>
        <w:t>{How to cite glm source</w:t>
      </w:r>
    </w:p>
    <w:p w14:paraId="3532771C" w14:textId="77777777" w:rsidR="007E5028" w:rsidRPr="001B1D0E" w:rsidRDefault="007E5028" w:rsidP="00853CDE">
      <w:pPr>
        <w:pStyle w:val="Perusteksti"/>
        <w:rPr>
          <w:lang w:val="en-US"/>
        </w:rPr>
        <w:sectPr w:rsidR="007E5028" w:rsidRPr="001B1D0E" w:rsidSect="001B5B86">
          <w:headerReference w:type="default" r:id="rId27"/>
          <w:headerReference w:type="first" r:id="rId28"/>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9B55A" w14:textId="77777777" w:rsidR="001E4B65" w:rsidRDefault="001E4B65">
      <w:r>
        <w:separator/>
      </w:r>
    </w:p>
  </w:endnote>
  <w:endnote w:type="continuationSeparator" w:id="0">
    <w:p w14:paraId="62A9EB55" w14:textId="77777777" w:rsidR="001E4B65" w:rsidRDefault="001E4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E6959" w14:textId="77777777" w:rsidR="001E4B65" w:rsidRDefault="001E4B65">
      <w:r>
        <w:separator/>
      </w:r>
    </w:p>
  </w:footnote>
  <w:footnote w:type="continuationSeparator" w:id="0">
    <w:p w14:paraId="730C8091" w14:textId="77777777" w:rsidR="001E4B65" w:rsidRDefault="001E4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0"/>
  </w:num>
  <w:num w:numId="2" w16cid:durableId="650672034">
    <w:abstractNumId w:val="30"/>
  </w:num>
  <w:num w:numId="3" w16cid:durableId="1878472368">
    <w:abstractNumId w:val="30"/>
  </w:num>
  <w:num w:numId="4" w16cid:durableId="1271938782">
    <w:abstractNumId w:val="11"/>
  </w:num>
  <w:num w:numId="5" w16cid:durableId="1493177419">
    <w:abstractNumId w:val="29"/>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30"/>
  </w:num>
  <w:num w:numId="23" w16cid:durableId="348485479">
    <w:abstractNumId w:val="30"/>
  </w:num>
  <w:num w:numId="24" w16cid:durableId="1421101444">
    <w:abstractNumId w:val="30"/>
  </w:num>
  <w:num w:numId="25" w16cid:durableId="2136484659">
    <w:abstractNumId w:val="21"/>
  </w:num>
  <w:num w:numId="26" w16cid:durableId="498276108">
    <w:abstractNumId w:val="30"/>
  </w:num>
  <w:num w:numId="27" w16cid:durableId="1925844864">
    <w:abstractNumId w:val="30"/>
  </w:num>
  <w:num w:numId="28" w16cid:durableId="1489513217">
    <w:abstractNumId w:val="30"/>
  </w:num>
  <w:num w:numId="29" w16cid:durableId="601231009">
    <w:abstractNumId w:val="25"/>
  </w:num>
  <w:num w:numId="30" w16cid:durableId="193427584">
    <w:abstractNumId w:val="19"/>
  </w:num>
  <w:num w:numId="31" w16cid:durableId="293949985">
    <w:abstractNumId w:val="12"/>
  </w:num>
  <w:num w:numId="32" w16cid:durableId="382560612">
    <w:abstractNumId w:val="35"/>
  </w:num>
  <w:num w:numId="33" w16cid:durableId="2028479018">
    <w:abstractNumId w:val="31"/>
  </w:num>
  <w:num w:numId="34" w16cid:durableId="2089695674">
    <w:abstractNumId w:val="24"/>
  </w:num>
  <w:num w:numId="35" w16cid:durableId="1946885369">
    <w:abstractNumId w:val="22"/>
  </w:num>
  <w:num w:numId="36" w16cid:durableId="967470259">
    <w:abstractNumId w:val="28"/>
  </w:num>
  <w:num w:numId="37" w16cid:durableId="330914243">
    <w:abstractNumId w:val="34"/>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3"/>
  </w:num>
  <w:num w:numId="45" w16cid:durableId="448166780">
    <w:abstractNumId w:val="27"/>
  </w:num>
  <w:num w:numId="46" w16cid:durableId="13266637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7B14"/>
    <w:rsid w:val="001D0FAE"/>
    <w:rsid w:val="001D18C8"/>
    <w:rsid w:val="001D24CF"/>
    <w:rsid w:val="001E15B4"/>
    <w:rsid w:val="001E4B65"/>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1352"/>
    <w:rsid w:val="006057A1"/>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F59"/>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479"/>
    <w:rsid w:val="009A7B24"/>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A022EF"/>
    <w:rsid w:val="00A02F52"/>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15CB"/>
    <w:rsid w:val="00BB1BC1"/>
    <w:rsid w:val="00BB21E7"/>
    <w:rsid w:val="00BB2638"/>
    <w:rsid w:val="00BB2E89"/>
    <w:rsid w:val="00BB379C"/>
    <w:rsid w:val="00BB4530"/>
    <w:rsid w:val="00BB57FF"/>
    <w:rsid w:val="00BB7B41"/>
    <w:rsid w:val="00BC3FE4"/>
    <w:rsid w:val="00BC463E"/>
    <w:rsid w:val="00BC6042"/>
    <w:rsid w:val="00BC6EA3"/>
    <w:rsid w:val="00BD1195"/>
    <w:rsid w:val="00BD1F2F"/>
    <w:rsid w:val="00BD400E"/>
    <w:rsid w:val="00BD6559"/>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57B8"/>
    <w:rsid w:val="00D36120"/>
    <w:rsid w:val="00D44207"/>
    <w:rsid w:val="00D44811"/>
    <w:rsid w:val="00D44DAD"/>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AD1"/>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learn.mcrosoft.com/en-us/windows/console/"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opengl.com/Getting-started/Coordinate-System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citeseerx.ist.psu.edu/document?repid=rep1&amp;type=pdf&amp;doi=eb6f1c1f6ee1baf5fdb426af36f575b543ca7f4" TargetMode="External"/><Relationship Id="rId28"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10.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1702</TotalTime>
  <Pages>38</Pages>
  <Words>4471</Words>
  <Characters>36223</Characters>
  <Application>Microsoft Office Word</Application>
  <DocSecurity>0</DocSecurity>
  <Lines>301</Lines>
  <Paragraphs>81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133</cp:revision>
  <cp:lastPrinted>2015-06-02T07:48:00Z</cp:lastPrinted>
  <dcterms:created xsi:type="dcterms:W3CDTF">2024-05-22T09:16:00Z</dcterms:created>
  <dcterms:modified xsi:type="dcterms:W3CDTF">2024-12-11T12:59:00Z</dcterms:modified>
</cp:coreProperties>
</file>