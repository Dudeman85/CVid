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2F52AA">
      <w:pPr>
        <w:pStyle w:val="Perusteksti"/>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3B2017D7"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B8EC451"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64C3E486"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7989AAF"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lastRenderedPageBreak/>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w:lastRenderedPageBreak/>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702F18EF"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A3954EC" w14:textId="7226BE77" w:rsidR="002F52AA" w:rsidRDefault="002F52AA" w:rsidP="002F52AA">
      <w:pPr>
        <w:pStyle w:val="Perusteksti"/>
        <w:rPr>
          <w:lang w:val="en-US"/>
        </w:rPr>
      </w:pPr>
    </w:p>
    <w:p w14:paraId="5BE62AC5" w14:textId="769D1497"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A6888F0"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Below is every operation we 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Calculate normal</w:t>
      </w:r>
      <w:r w:rsidR="00335B48">
        <w:rPr>
          <w:lang w:val="en-US"/>
        </w:rPr>
        <w:t>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6A710564"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C353BB">
        <w:rPr>
          <w:lang w:val="en-US"/>
        </w:rPr>
        <w:t>8</w:t>
      </w:r>
      <w:r w:rsidR="009A7B24">
        <w:rPr>
          <w:lang w:val="en-US"/>
        </w:rPr>
        <w:t>.]</w:t>
      </w:r>
    </w:p>
    <w:p w14:paraId="337B8212" w14:textId="0B74D512"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w:t>
      </w:r>
      <w:r w:rsidRPr="00396692">
        <w:rPr>
          <w:lang w:val="en-US"/>
        </w:rPr>
        <w:lastRenderedPageBreak/>
        <w:t xml:space="preserve">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lastRenderedPageBreak/>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3270D453"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525685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 xml:space="preserve">We can now move around objects; next we need a camera that we can move around the scene. The actual implementation of the camera might, however, be counterintuitive at first. Instead of moving the camera, we keep the camera still, pointing at -Z and move the entire world around it. </w:t>
      </w:r>
      <w:r w:rsidRPr="00647879">
        <w:rPr>
          <w:lang w:val="en-US"/>
        </w:rPr>
        <w:lastRenderedPageBreak/>
        <w:t>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w:t>
      </w:r>
      <w:r w:rsidRPr="00647879">
        <w:rPr>
          <w:lang w:val="en-US"/>
        </w:rPr>
        <w:lastRenderedPageBreak/>
        <w:t>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14AE8240"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CC0C8C">
        <w:rPr>
          <w:lang w:val="en-US"/>
        </w:rPr>
        <w:t>9</w:t>
      </w:r>
      <w:r w:rsidR="00D36120">
        <w:rPr>
          <w:lang w:val="en-US"/>
        </w:rPr>
        <w:t>.</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1CFE1642"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3756FB">
        <w:rPr>
          <w:lang w:val="en-US"/>
        </w:rPr>
        <w:t xml:space="preserve">Our DrawTriangle function expects the </w:t>
      </w:r>
      <w:r w:rsidR="00462E3E">
        <w:rPr>
          <w:lang w:val="en-US"/>
        </w:rPr>
        <w:lastRenderedPageBreak/>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w:t>
      </w:r>
      <w:r w:rsidR="00B22F8A">
        <w:rPr>
          <w:lang w:val="en-US"/>
        </w:rPr>
        <w:lastRenderedPageBreak/>
        <w:t xml:space="preserve">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1814E56C"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2B294F6E"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[1.]</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2689D035" w:rsidR="00A05EC1" w:rsidRDefault="00A05EC1" w:rsidP="00377E1C">
      <w:pPr>
        <w:pStyle w:val="Perusteksti"/>
        <w:rPr>
          <w:lang w:val="en-US"/>
        </w:rPr>
      </w:pPr>
      <w:r>
        <w:rPr>
          <w:lang w:val="en-US"/>
        </w:rPr>
        <w:t xml:space="preserve">TODO: not sure if adding this, if so explain phong lighting and </w:t>
      </w:r>
      <w:r w:rsidR="000D7944">
        <w:rPr>
          <w:lang w:val="en-US"/>
        </w:rPr>
        <w:t xml:space="preserve">rewrite </w:t>
      </w:r>
      <w:r w:rsidR="00C1573E">
        <w:rPr>
          <w:lang w:val="en-US"/>
        </w:rPr>
        <w:t>2.3 and 3.3.5</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4AD5DEB3"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r w:rsidR="003A1455">
        <w:rPr>
          <w:lang w:val="en-US"/>
        </w:rPr>
        <w:t>{TODO fix image}</w:t>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w:t>
      </w:r>
      <w:r>
        <w:rPr>
          <w:lang w:val="en-US"/>
        </w:rPr>
        <w:lastRenderedPageBreak/>
        <w:t xml:space="preserve">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each pixel of the triangle with the correct color to the canvas. The function starts by sorting the vertices and doing some restructuring of the data into separate vertices and 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1F57C40"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 xml:space="preserve">segment making up the y position. To fix this we need to make sure to interpolate the attributes </w:t>
      </w:r>
      <w:r w:rsidR="001117AB">
        <w:rPr>
          <w:lang w:val="en-US"/>
        </w:rPr>
        <w:lastRenderedPageBreak/>
        <w:t>at either the left or edges of the horizontal segment, depending on if the side is on the right or left of the triangle</w:t>
      </w:r>
      <w:r w:rsidR="00261E33">
        <w:rPr>
          <w:lang w:val="en-US"/>
        </w:rPr>
        <w:t>. The below images show the improper and proper interpolation positions.</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13373AEC" w14:textId="35FD8901" w:rsidR="009A12E3" w:rsidRDefault="009A12E3" w:rsidP="00F51D70">
      <w:pPr>
        <w:pStyle w:val="Perusteksti"/>
        <w:rPr>
          <w:lang w:val="en-US"/>
        </w:rPr>
      </w:pPr>
      <w:r>
        <w:rPr>
          <w:lang w:val="en-US"/>
        </w:rPr>
        <w:t>TODO: Add picture showing where the attributes were interpolated</w:t>
      </w:r>
    </w:p>
    <w:p w14:paraId="44B0E5F3" w14:textId="07C1C211" w:rsidR="009A12E3" w:rsidRDefault="005F5DFB" w:rsidP="00F51D70">
      <w:pPr>
        <w:pStyle w:val="Perusteksti"/>
        <w:rPr>
          <w:lang w:val="en-US"/>
        </w:rPr>
      </w:pPr>
      <w:r>
        <w:rPr>
          <w:noProof/>
          <w:lang w:val="en-US"/>
        </w:rPr>
        <w:drawing>
          <wp:inline distT="0" distB="0" distL="0" distR="0" wp14:anchorId="36AC1F57" wp14:editId="79885D60">
            <wp:extent cx="2433240" cy="2114550"/>
            <wp:effectExtent l="0" t="0" r="5715" b="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296" cy="2118075"/>
                    </a:xfrm>
                    <a:prstGeom prst="rect">
                      <a:avLst/>
                    </a:prstGeom>
                    <a:noFill/>
                    <a:ln>
                      <a:noFill/>
                    </a:ln>
                  </pic:spPr>
                </pic:pic>
              </a:graphicData>
            </a:graphic>
          </wp:inline>
        </w:drawing>
      </w:r>
      <w:r>
        <w:rPr>
          <w:noProof/>
          <w:lang w:val="en-US"/>
        </w:rPr>
        <w:drawing>
          <wp:inline distT="0" distB="0" distL="0" distR="0" wp14:anchorId="68793B38" wp14:editId="035291F4">
            <wp:extent cx="2129852" cy="2095500"/>
            <wp:effectExtent l="0" t="0" r="3810" b="0"/>
            <wp:docPr id="511214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144" cy="2099723"/>
                    </a:xfrm>
                    <a:prstGeom prst="rect">
                      <a:avLst/>
                    </a:prstGeom>
                    <a:noFill/>
                    <a:ln>
                      <a:noFill/>
                    </a:ln>
                  </pic:spPr>
                </pic:pic>
              </a:graphicData>
            </a:graphic>
          </wp:inline>
        </w:drawing>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3A346515">
                <wp:extent cx="5471795" cy="3219450"/>
                <wp:effectExtent l="0" t="0" r="14605" b="19050"/>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3219450"/>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w:lastRenderedPageBreak/>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27" w:name="_Toc185256874"/>
      <w:bookmarkStart w:id="28" w:name="_Toc185256873"/>
      <w:bookmarkStart w:id="29" w:name="_Ref184300688"/>
      <w:bookmarkStart w:id="30" w:name="_Ref184300698"/>
      <w:bookmarkStart w:id="31" w:name="_Ref184300719"/>
      <w:r>
        <w:rPr>
          <w:lang w:val="en-US"/>
        </w:rPr>
        <w:t>Console Window</w:t>
      </w:r>
      <w:bookmarkEnd w:id="28"/>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w:t>
      </w:r>
      <w:r w:rsidR="005B05C9">
        <w:rPr>
          <w:lang w:val="en-US"/>
        </w:rPr>
        <w:lastRenderedPageBreak/>
        <w:t>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w:t>
      </w:r>
      <w:r>
        <w:rPr>
          <w:lang w:val="en-US"/>
        </w:rPr>
        <w:t xml:space="preserve"> </w:t>
      </w:r>
      <w:r>
        <w:rPr>
          <w:lang w:val="en-US"/>
        </w:rPr>
        <w:t>W</w:t>
      </w:r>
      <w:r>
        <w:rPr>
          <w:lang w:val="en-US"/>
        </w:rPr>
        <w:t>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209EF6CA"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w:t>
      </w:r>
      <w:r w:rsidR="00EE0609" w:rsidRP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This looks a bit complicated, but the structure here is basically background;r;g;b;foreground;r;g;b;character.</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1414B7" w:rsidRDefault="001414B7" w:rsidP="001414B7">
                            <w:pPr>
                              <w:pStyle w:val="Code"/>
                              <w:rPr>
                                <w:lang w:val="fi-FI"/>
                              </w:rPr>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127862D0" w:rsidR="001414B7" w:rsidRPr="001414B7" w:rsidRDefault="001414B7" w:rsidP="001414B7">
                            <w:pPr>
                              <w:pStyle w:val="Code"/>
                            </w:pPr>
                            <w:r w:rsidRPr="001414B7">
                              <w:tab/>
                            </w:r>
                            <w:r w:rsidRPr="001414B7">
                              <w:tab/>
                              <w:t>//</w:t>
                            </w:r>
                            <w:r w:rsidR="00F34963">
                              <w:t>S</w:t>
                            </w:r>
                            <w:r w:rsidRPr="001414B7">
                              <w:t>maller z means further away, +0.0</w:t>
                            </w:r>
                            <w:r w:rsidR="00F34963">
                              <w:t>0</w:t>
                            </w:r>
                            <w:r w:rsidRPr="001414B7">
                              <w:t>1 prevents edge fighting</w:t>
                            </w:r>
                          </w:p>
                          <w:p w14:paraId="4217B606" w14:textId="4C7B31CA" w:rsidR="001414B7" w:rsidRPr="001414B7" w:rsidRDefault="001414B7" w:rsidP="001414B7">
                            <w:pPr>
                              <w:pStyle w:val="Code"/>
                            </w:pPr>
                            <w:r w:rsidRPr="001414B7">
                              <w:tab/>
                            </w:r>
                            <w:r w:rsidRPr="001414B7">
                              <w:tab/>
                              <w:t>if (z &lt; depthBuffer[y * width + x] + 0.0</w:t>
                            </w:r>
                            <w:r w:rsidR="00F34963">
                              <w:t>0</w:t>
                            </w:r>
                            <w:r w:rsidRPr="001414B7">
                              <w:t>1)</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1414B7" w:rsidRDefault="001414B7" w:rsidP="001414B7">
                      <w:pPr>
                        <w:pStyle w:val="Code"/>
                        <w:rPr>
                          <w:lang w:val="fi-FI"/>
                        </w:rPr>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127862D0" w:rsidR="001414B7" w:rsidRPr="001414B7" w:rsidRDefault="001414B7" w:rsidP="001414B7">
                      <w:pPr>
                        <w:pStyle w:val="Code"/>
                      </w:pPr>
                      <w:r w:rsidRPr="001414B7">
                        <w:tab/>
                      </w:r>
                      <w:r w:rsidRPr="001414B7">
                        <w:tab/>
                        <w:t>//</w:t>
                      </w:r>
                      <w:r w:rsidR="00F34963">
                        <w:t>S</w:t>
                      </w:r>
                      <w:r w:rsidRPr="001414B7">
                        <w:t>maller z means further away, +0.0</w:t>
                      </w:r>
                      <w:r w:rsidR="00F34963">
                        <w:t>0</w:t>
                      </w:r>
                      <w:r w:rsidRPr="001414B7">
                        <w:t>1 prevents edge fighting</w:t>
                      </w:r>
                    </w:p>
                    <w:p w14:paraId="4217B606" w14:textId="4C7B31CA" w:rsidR="001414B7" w:rsidRPr="001414B7" w:rsidRDefault="001414B7" w:rsidP="001414B7">
                      <w:pPr>
                        <w:pStyle w:val="Code"/>
                      </w:pPr>
                      <w:r w:rsidRPr="001414B7">
                        <w:tab/>
                      </w:r>
                      <w:r w:rsidRPr="001414B7">
                        <w:tab/>
                        <w:t>if (z &lt; depthBuffer[y * width + x] + 0.0</w:t>
                      </w:r>
                      <w:r w:rsidR="00F34963">
                        <w:t>0</w:t>
                      </w:r>
                      <w:r w:rsidRPr="001414B7">
                        <w:t>1)</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3AF1C463"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620C3C">
        <w:rPr>
          <w:lang w:val="en-US"/>
        </w:rPr>
        <w:t>and cover multi window and issues with it</w:t>
      </w:r>
      <w:r w:rsidR="00C0065C">
        <w:rPr>
          <w:lang w:val="en-US"/>
        </w:rPr>
        <w:t>, as well as controlling cmd to better work as a window</w:t>
      </w:r>
      <w:r>
        <w:rPr>
          <w:lang w:val="en-US"/>
        </w:rPr>
        <w:t>}</w:t>
      </w:r>
    </w:p>
    <w:bookmarkEnd w:id="29"/>
    <w:bookmarkEnd w:id="30"/>
    <w:bookmarkEnd w:id="31"/>
    <w:p w14:paraId="4B8E9185" w14:textId="743FD265" w:rsidR="00454174" w:rsidRDefault="00454174" w:rsidP="00454174">
      <w:pPr>
        <w:pStyle w:val="Heading2"/>
        <w:rPr>
          <w:lang w:val="en-US"/>
        </w:rPr>
      </w:pPr>
      <w:r>
        <w:rPr>
          <w:lang w:val="en-US"/>
        </w:rPr>
        <w:lastRenderedPageBreak/>
        <w:t>Optimizations</w:t>
      </w:r>
      <w:bookmarkEnd w:id="27"/>
    </w:p>
    <w:p w14:paraId="6F388BA9" w14:textId="456C0C6D"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if so</w:t>
      </w:r>
      <w:r w:rsidR="009845A8">
        <w:rPr>
          <w:lang w:val="en-US"/>
        </w:rPr>
        <w:t xml:space="preserve"> could look into multithreading or simd</w:t>
      </w:r>
    </w:p>
    <w:p w14:paraId="4A0C012F" w14:textId="4DBDA98D" w:rsidR="00F26F72" w:rsidRDefault="0046210D" w:rsidP="0046210D">
      <w:pPr>
        <w:pStyle w:val="Heading2"/>
        <w:rPr>
          <w:lang w:val="en-US"/>
        </w:rPr>
      </w:pPr>
      <w:bookmarkStart w:id="32" w:name="_Toc185256875"/>
      <w:r>
        <w:rPr>
          <w:lang w:val="en-US"/>
        </w:rPr>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2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30" w:history="1">
        <w:r w:rsidR="00884715" w:rsidRPr="00852F59">
          <w:rPr>
            <w:rStyle w:val="Hyperlink"/>
          </w:rPr>
          <w:t>https://learn.microsoft.com/en-us/windows/console/</w:t>
        </w:r>
      </w:hyperlink>
    </w:p>
    <w:sectPr w:rsidR="001B1D0E" w:rsidRPr="001B1D0E" w:rsidSect="001B5B86">
      <w:headerReference w:type="first" r:id="rId3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F18FA" w14:textId="77777777" w:rsidR="0083133D" w:rsidRDefault="0083133D">
      <w:r>
        <w:separator/>
      </w:r>
    </w:p>
  </w:endnote>
  <w:endnote w:type="continuationSeparator" w:id="0">
    <w:p w14:paraId="663F59AF" w14:textId="77777777" w:rsidR="0083133D" w:rsidRDefault="00831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52538" w14:textId="77777777" w:rsidR="0083133D" w:rsidRDefault="0083133D">
      <w:r>
        <w:separator/>
      </w:r>
    </w:p>
  </w:footnote>
  <w:footnote w:type="continuationSeparator" w:id="0">
    <w:p w14:paraId="5ED53288" w14:textId="77777777" w:rsidR="0083133D" w:rsidRDefault="008313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3895"/>
    <w:rsid w:val="000557F6"/>
    <w:rsid w:val="00057455"/>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9BA"/>
    <w:rsid w:val="000B38C6"/>
    <w:rsid w:val="000B391C"/>
    <w:rsid w:val="000B42EA"/>
    <w:rsid w:val="000B447E"/>
    <w:rsid w:val="000B4FF6"/>
    <w:rsid w:val="000B5532"/>
    <w:rsid w:val="000B5788"/>
    <w:rsid w:val="000B62E3"/>
    <w:rsid w:val="000C0778"/>
    <w:rsid w:val="000C2C44"/>
    <w:rsid w:val="000C3A6D"/>
    <w:rsid w:val="000C4496"/>
    <w:rsid w:val="000C4E99"/>
    <w:rsid w:val="000C65FF"/>
    <w:rsid w:val="000C7A42"/>
    <w:rsid w:val="000D0560"/>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405FE"/>
    <w:rsid w:val="001414B7"/>
    <w:rsid w:val="00142236"/>
    <w:rsid w:val="00143EFF"/>
    <w:rsid w:val="0014437E"/>
    <w:rsid w:val="001473E2"/>
    <w:rsid w:val="00150334"/>
    <w:rsid w:val="001508C9"/>
    <w:rsid w:val="00150C9A"/>
    <w:rsid w:val="0015151F"/>
    <w:rsid w:val="00152670"/>
    <w:rsid w:val="001538A6"/>
    <w:rsid w:val="001564B8"/>
    <w:rsid w:val="00156E06"/>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E33"/>
    <w:rsid w:val="00261FA4"/>
    <w:rsid w:val="002623B3"/>
    <w:rsid w:val="00272326"/>
    <w:rsid w:val="0027536C"/>
    <w:rsid w:val="002771CF"/>
    <w:rsid w:val="00280692"/>
    <w:rsid w:val="00282D50"/>
    <w:rsid w:val="002860E6"/>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C790C"/>
    <w:rsid w:val="002D0F8F"/>
    <w:rsid w:val="002D11A0"/>
    <w:rsid w:val="002D1AB8"/>
    <w:rsid w:val="002D2079"/>
    <w:rsid w:val="002D4E89"/>
    <w:rsid w:val="002D5544"/>
    <w:rsid w:val="002D5628"/>
    <w:rsid w:val="002D5F77"/>
    <w:rsid w:val="002D63C3"/>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2E1B"/>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73E1"/>
    <w:rsid w:val="00427A6A"/>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4F5E"/>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495F"/>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05C9"/>
    <w:rsid w:val="005B6BFB"/>
    <w:rsid w:val="005B75E5"/>
    <w:rsid w:val="005C0E42"/>
    <w:rsid w:val="005C11C6"/>
    <w:rsid w:val="005C13C4"/>
    <w:rsid w:val="005C1F99"/>
    <w:rsid w:val="005C20D8"/>
    <w:rsid w:val="005C257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89"/>
    <w:rsid w:val="006E6338"/>
    <w:rsid w:val="006E7A3E"/>
    <w:rsid w:val="006E7E1C"/>
    <w:rsid w:val="006F12F4"/>
    <w:rsid w:val="006F354E"/>
    <w:rsid w:val="006F4486"/>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4D7"/>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6176"/>
    <w:rsid w:val="0081699D"/>
    <w:rsid w:val="00817784"/>
    <w:rsid w:val="008202BB"/>
    <w:rsid w:val="00820747"/>
    <w:rsid w:val="008224E7"/>
    <w:rsid w:val="00823646"/>
    <w:rsid w:val="0082433A"/>
    <w:rsid w:val="00824655"/>
    <w:rsid w:val="008275A3"/>
    <w:rsid w:val="0083093F"/>
    <w:rsid w:val="0083133D"/>
    <w:rsid w:val="008316E4"/>
    <w:rsid w:val="0083182E"/>
    <w:rsid w:val="00834986"/>
    <w:rsid w:val="0083660D"/>
    <w:rsid w:val="00837B1F"/>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3E8C"/>
    <w:rsid w:val="008F45A2"/>
    <w:rsid w:val="008F5F20"/>
    <w:rsid w:val="008F6115"/>
    <w:rsid w:val="008F7A1D"/>
    <w:rsid w:val="00901EFA"/>
    <w:rsid w:val="009024DA"/>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613CE"/>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2B66"/>
    <w:rsid w:val="00B84C00"/>
    <w:rsid w:val="00B85B9A"/>
    <w:rsid w:val="00B87F62"/>
    <w:rsid w:val="00B9146F"/>
    <w:rsid w:val="00B91A40"/>
    <w:rsid w:val="00B91D68"/>
    <w:rsid w:val="00B91F14"/>
    <w:rsid w:val="00B93995"/>
    <w:rsid w:val="00B94DA0"/>
    <w:rsid w:val="00B96582"/>
    <w:rsid w:val="00BA24F6"/>
    <w:rsid w:val="00BA4ED5"/>
    <w:rsid w:val="00BA5BA1"/>
    <w:rsid w:val="00BB0BF1"/>
    <w:rsid w:val="00BB0C4D"/>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065C"/>
    <w:rsid w:val="00C034B5"/>
    <w:rsid w:val="00C10E65"/>
    <w:rsid w:val="00C12620"/>
    <w:rsid w:val="00C12900"/>
    <w:rsid w:val="00C134DD"/>
    <w:rsid w:val="00C13973"/>
    <w:rsid w:val="00C13AD4"/>
    <w:rsid w:val="00C1573E"/>
    <w:rsid w:val="00C177F4"/>
    <w:rsid w:val="00C1781A"/>
    <w:rsid w:val="00C25D6C"/>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5314"/>
    <w:rsid w:val="00C669A1"/>
    <w:rsid w:val="00C676A3"/>
    <w:rsid w:val="00C7178B"/>
    <w:rsid w:val="00C72C9F"/>
    <w:rsid w:val="00C740C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31BD"/>
    <w:rsid w:val="00D44207"/>
    <w:rsid w:val="00D44811"/>
    <w:rsid w:val="00D44DAD"/>
    <w:rsid w:val="00D457E0"/>
    <w:rsid w:val="00D46F51"/>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1A48"/>
    <w:rsid w:val="00DB2B63"/>
    <w:rsid w:val="00DB4CF9"/>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3287"/>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319"/>
    <w:rsid w:val="00E73181"/>
    <w:rsid w:val="00E73335"/>
    <w:rsid w:val="00E747DD"/>
    <w:rsid w:val="00E75952"/>
    <w:rsid w:val="00E77AB4"/>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668E"/>
    <w:rsid w:val="00F47B44"/>
    <w:rsid w:val="00F515E8"/>
    <w:rsid w:val="00F51D70"/>
    <w:rsid w:val="00F52247"/>
    <w:rsid w:val="00F527A4"/>
    <w:rsid w:val="00F53D72"/>
    <w:rsid w:val="00F56040"/>
    <w:rsid w:val="00F56050"/>
    <w:rsid w:val="00F57413"/>
    <w:rsid w:val="00F57788"/>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3EC2"/>
    <w:rsid w:val="00FB4330"/>
    <w:rsid w:val="00FB51FC"/>
    <w:rsid w:val="00FB5B4D"/>
    <w:rsid w:val="00FB7B17"/>
    <w:rsid w:val="00FC2C5D"/>
    <w:rsid w:val="00FC3629"/>
    <w:rsid w:val="00FC4382"/>
    <w:rsid w:val="00FC48F4"/>
    <w:rsid w:val="00FD0822"/>
    <w:rsid w:val="00FD1449"/>
    <w:rsid w:val="00FD3623"/>
    <w:rsid w:val="00FD41C0"/>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yperlink" Target="https://citeseerx.ist.psu.edu/document?repid=rep1&amp;type=pdf&amp;doi=eb6f1c1f6ee1baf5fdb426af36f575b543ca7f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yperlink" Target="https://gabrielgambetta.com/computer-graphics-from-scratch/"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learn.microsoft.com/en-us/windows/console/" TargetMode="Externa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2532</TotalTime>
  <Pages>47</Pages>
  <Words>5700</Words>
  <Characters>46170</Characters>
  <Application>Microsoft Office Word</Application>
  <DocSecurity>0</DocSecurity>
  <Lines>384</Lines>
  <Paragraphs>103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247</cp:revision>
  <cp:lastPrinted>2015-06-02T07:48:00Z</cp:lastPrinted>
  <dcterms:created xsi:type="dcterms:W3CDTF">2024-05-22T09:16:00Z</dcterms:created>
  <dcterms:modified xsi:type="dcterms:W3CDTF">2024-12-17T11:05:00Z</dcterms:modified>
</cp:coreProperties>
</file>