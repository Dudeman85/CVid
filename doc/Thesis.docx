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8769412" w14:textId="47928AD8" w:rsidR="0048305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67637615" w:history="1">
            <w:r w:rsidR="00483055" w:rsidRPr="00CE54BD">
              <w:rPr>
                <w:rStyle w:val="Hyperlink"/>
                <w:noProof/>
              </w:rPr>
              <w:t>1</w:t>
            </w:r>
            <w:r w:rsidR="00483055">
              <w:rPr>
                <w:rFonts w:asciiTheme="minorHAnsi" w:eastAsiaTheme="minorEastAsia" w:hAnsiTheme="minorHAnsi" w:cstheme="minorBidi"/>
                <w:bCs w:val="0"/>
                <w:noProof/>
                <w:kern w:val="2"/>
                <w:sz w:val="24"/>
                <w14:ligatures w14:val="standardContextual"/>
              </w:rPr>
              <w:tab/>
            </w:r>
            <w:r w:rsidR="00483055" w:rsidRPr="00CE54BD">
              <w:rPr>
                <w:rStyle w:val="Hyperlink"/>
                <w:noProof/>
              </w:rPr>
              <w:t>Introduction</w:t>
            </w:r>
            <w:r w:rsidR="00483055">
              <w:rPr>
                <w:noProof/>
                <w:webHidden/>
              </w:rPr>
              <w:tab/>
            </w:r>
            <w:r w:rsidR="00483055">
              <w:rPr>
                <w:noProof/>
                <w:webHidden/>
              </w:rPr>
              <w:fldChar w:fldCharType="begin"/>
            </w:r>
            <w:r w:rsidR="00483055">
              <w:rPr>
                <w:noProof/>
                <w:webHidden/>
              </w:rPr>
              <w:instrText xml:space="preserve"> PAGEREF _Toc167637615 \h </w:instrText>
            </w:r>
            <w:r w:rsidR="00483055">
              <w:rPr>
                <w:noProof/>
                <w:webHidden/>
              </w:rPr>
            </w:r>
            <w:r w:rsidR="00483055">
              <w:rPr>
                <w:noProof/>
                <w:webHidden/>
              </w:rPr>
              <w:fldChar w:fldCharType="separate"/>
            </w:r>
            <w:r w:rsidR="00483055">
              <w:rPr>
                <w:noProof/>
                <w:webHidden/>
              </w:rPr>
              <w:t>1</w:t>
            </w:r>
            <w:r w:rsidR="00483055">
              <w:rPr>
                <w:noProof/>
                <w:webHidden/>
              </w:rPr>
              <w:fldChar w:fldCharType="end"/>
            </w:r>
          </w:hyperlink>
        </w:p>
        <w:p w14:paraId="181B351B" w14:textId="664931D8"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16" w:history="1">
            <w:r w:rsidRPr="00CE54B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CE54BD">
              <w:rPr>
                <w:rStyle w:val="Hyperlink"/>
                <w:noProof/>
                <w:lang w:val="en-US"/>
              </w:rPr>
              <w:t>Rendering theory</w:t>
            </w:r>
            <w:r>
              <w:rPr>
                <w:noProof/>
                <w:webHidden/>
              </w:rPr>
              <w:tab/>
            </w:r>
            <w:r>
              <w:rPr>
                <w:noProof/>
                <w:webHidden/>
              </w:rPr>
              <w:fldChar w:fldCharType="begin"/>
            </w:r>
            <w:r>
              <w:rPr>
                <w:noProof/>
                <w:webHidden/>
              </w:rPr>
              <w:instrText xml:space="preserve"> PAGEREF _Toc167637616 \h </w:instrText>
            </w:r>
            <w:r>
              <w:rPr>
                <w:noProof/>
                <w:webHidden/>
              </w:rPr>
            </w:r>
            <w:r>
              <w:rPr>
                <w:noProof/>
                <w:webHidden/>
              </w:rPr>
              <w:fldChar w:fldCharType="separate"/>
            </w:r>
            <w:r>
              <w:rPr>
                <w:noProof/>
                <w:webHidden/>
              </w:rPr>
              <w:t>2</w:t>
            </w:r>
            <w:r>
              <w:rPr>
                <w:noProof/>
                <w:webHidden/>
              </w:rPr>
              <w:fldChar w:fldCharType="end"/>
            </w:r>
          </w:hyperlink>
        </w:p>
        <w:p w14:paraId="66D119FC" w14:textId="603957A1"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7" w:history="1">
            <w:r w:rsidRPr="00CE54BD">
              <w:rPr>
                <w:rStyle w:val="Hyperlink"/>
                <w:noProof/>
                <w:lang w:val="en-US"/>
              </w:rPr>
              <w:t>2.1</w:t>
            </w:r>
            <w:r>
              <w:rPr>
                <w:rFonts w:asciiTheme="minorHAnsi" w:eastAsiaTheme="minorEastAsia" w:hAnsiTheme="minorHAnsi" w:cstheme="minorBidi"/>
                <w:noProof/>
                <w:kern w:val="2"/>
                <w:sz w:val="24"/>
                <w14:ligatures w14:val="standardContextual"/>
              </w:rPr>
              <w:tab/>
            </w:r>
            <w:r w:rsidRPr="00CE54BD">
              <w:rPr>
                <w:rStyle w:val="Hyperlink"/>
                <w:noProof/>
                <w:lang w:val="en-US"/>
              </w:rPr>
              <w:t>Window</w:t>
            </w:r>
            <w:r>
              <w:rPr>
                <w:noProof/>
                <w:webHidden/>
              </w:rPr>
              <w:tab/>
            </w:r>
            <w:r>
              <w:rPr>
                <w:noProof/>
                <w:webHidden/>
              </w:rPr>
              <w:fldChar w:fldCharType="begin"/>
            </w:r>
            <w:r>
              <w:rPr>
                <w:noProof/>
                <w:webHidden/>
              </w:rPr>
              <w:instrText xml:space="preserve"> PAGEREF _Toc167637617 \h </w:instrText>
            </w:r>
            <w:r>
              <w:rPr>
                <w:noProof/>
                <w:webHidden/>
              </w:rPr>
            </w:r>
            <w:r>
              <w:rPr>
                <w:noProof/>
                <w:webHidden/>
              </w:rPr>
              <w:fldChar w:fldCharType="separate"/>
            </w:r>
            <w:r>
              <w:rPr>
                <w:noProof/>
                <w:webHidden/>
              </w:rPr>
              <w:t>2</w:t>
            </w:r>
            <w:r>
              <w:rPr>
                <w:noProof/>
                <w:webHidden/>
              </w:rPr>
              <w:fldChar w:fldCharType="end"/>
            </w:r>
          </w:hyperlink>
        </w:p>
        <w:p w14:paraId="7EDEB5D4" w14:textId="5C79A26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8" w:history="1">
            <w:r w:rsidRPr="00CE54BD">
              <w:rPr>
                <w:rStyle w:val="Hyperlink"/>
                <w:noProof/>
                <w:lang w:val="en-US"/>
              </w:rPr>
              <w:t>2.2</w:t>
            </w:r>
            <w:r>
              <w:rPr>
                <w:rFonts w:asciiTheme="minorHAnsi" w:eastAsiaTheme="minorEastAsia" w:hAnsiTheme="minorHAnsi" w:cstheme="minorBidi"/>
                <w:noProof/>
                <w:kern w:val="2"/>
                <w:sz w:val="24"/>
                <w14:ligatures w14:val="standardContextual"/>
              </w:rPr>
              <w:tab/>
            </w:r>
            <w:r w:rsidRPr="00CE54BD">
              <w:rPr>
                <w:rStyle w:val="Hyperlink"/>
                <w:noProof/>
                <w:lang w:val="en-US"/>
              </w:rPr>
              <w:t>The Console</w:t>
            </w:r>
            <w:r>
              <w:rPr>
                <w:noProof/>
                <w:webHidden/>
              </w:rPr>
              <w:tab/>
            </w:r>
            <w:r>
              <w:rPr>
                <w:noProof/>
                <w:webHidden/>
              </w:rPr>
              <w:fldChar w:fldCharType="begin"/>
            </w:r>
            <w:r>
              <w:rPr>
                <w:noProof/>
                <w:webHidden/>
              </w:rPr>
              <w:instrText xml:space="preserve"> PAGEREF _Toc167637618 \h </w:instrText>
            </w:r>
            <w:r>
              <w:rPr>
                <w:noProof/>
                <w:webHidden/>
              </w:rPr>
            </w:r>
            <w:r>
              <w:rPr>
                <w:noProof/>
                <w:webHidden/>
              </w:rPr>
              <w:fldChar w:fldCharType="separate"/>
            </w:r>
            <w:r>
              <w:rPr>
                <w:noProof/>
                <w:webHidden/>
              </w:rPr>
              <w:t>2</w:t>
            </w:r>
            <w:r>
              <w:rPr>
                <w:noProof/>
                <w:webHidden/>
              </w:rPr>
              <w:fldChar w:fldCharType="end"/>
            </w:r>
          </w:hyperlink>
        </w:p>
        <w:p w14:paraId="40F28BB0" w14:textId="4B127D49"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9" w:history="1">
            <w:r w:rsidRPr="00CE54BD">
              <w:rPr>
                <w:rStyle w:val="Hyperlink"/>
                <w:noProof/>
                <w:lang w:val="en-US"/>
              </w:rPr>
              <w:t>2.3</w:t>
            </w:r>
            <w:r>
              <w:rPr>
                <w:rFonts w:asciiTheme="minorHAnsi" w:eastAsiaTheme="minorEastAsia" w:hAnsiTheme="minorHAnsi" w:cstheme="minorBidi"/>
                <w:noProof/>
                <w:kern w:val="2"/>
                <w:sz w:val="24"/>
                <w14:ligatures w14:val="standardContextual"/>
              </w:rPr>
              <w:tab/>
            </w:r>
            <w:r w:rsidRPr="00CE54BD">
              <w:rPr>
                <w:rStyle w:val="Hyperlink"/>
                <w:noProof/>
                <w:lang w:val="en-US"/>
              </w:rPr>
              <w:t>Canvas</w:t>
            </w:r>
            <w:r>
              <w:rPr>
                <w:noProof/>
                <w:webHidden/>
              </w:rPr>
              <w:tab/>
            </w:r>
            <w:r>
              <w:rPr>
                <w:noProof/>
                <w:webHidden/>
              </w:rPr>
              <w:fldChar w:fldCharType="begin"/>
            </w:r>
            <w:r>
              <w:rPr>
                <w:noProof/>
                <w:webHidden/>
              </w:rPr>
              <w:instrText xml:space="preserve"> PAGEREF _Toc167637619 \h </w:instrText>
            </w:r>
            <w:r>
              <w:rPr>
                <w:noProof/>
                <w:webHidden/>
              </w:rPr>
            </w:r>
            <w:r>
              <w:rPr>
                <w:noProof/>
                <w:webHidden/>
              </w:rPr>
              <w:fldChar w:fldCharType="separate"/>
            </w:r>
            <w:r>
              <w:rPr>
                <w:noProof/>
                <w:webHidden/>
              </w:rPr>
              <w:t>3</w:t>
            </w:r>
            <w:r>
              <w:rPr>
                <w:noProof/>
                <w:webHidden/>
              </w:rPr>
              <w:fldChar w:fldCharType="end"/>
            </w:r>
          </w:hyperlink>
        </w:p>
        <w:p w14:paraId="33E5BA93" w14:textId="4E73DD8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0" w:history="1">
            <w:r w:rsidRPr="00CE54BD">
              <w:rPr>
                <w:rStyle w:val="Hyperlink"/>
                <w:noProof/>
                <w:lang w:val="en-US"/>
              </w:rPr>
              <w:t>2.4</w:t>
            </w:r>
            <w:r>
              <w:rPr>
                <w:rFonts w:asciiTheme="minorHAnsi" w:eastAsiaTheme="minorEastAsia" w:hAnsiTheme="minorHAnsi" w:cstheme="minorBidi"/>
                <w:noProof/>
                <w:kern w:val="2"/>
                <w:sz w:val="24"/>
                <w14:ligatures w14:val="standardContextual"/>
              </w:rPr>
              <w:tab/>
            </w:r>
            <w:r w:rsidRPr="00CE54BD">
              <w:rPr>
                <w:rStyle w:val="Hyperlink"/>
                <w:noProof/>
                <w:lang w:val="en-US"/>
              </w:rPr>
              <w:t>Rasterization</w:t>
            </w:r>
            <w:r>
              <w:rPr>
                <w:noProof/>
                <w:webHidden/>
              </w:rPr>
              <w:tab/>
            </w:r>
            <w:r>
              <w:rPr>
                <w:noProof/>
                <w:webHidden/>
              </w:rPr>
              <w:fldChar w:fldCharType="begin"/>
            </w:r>
            <w:r>
              <w:rPr>
                <w:noProof/>
                <w:webHidden/>
              </w:rPr>
              <w:instrText xml:space="preserve"> PAGEREF _Toc167637620 \h </w:instrText>
            </w:r>
            <w:r>
              <w:rPr>
                <w:noProof/>
                <w:webHidden/>
              </w:rPr>
            </w:r>
            <w:r>
              <w:rPr>
                <w:noProof/>
                <w:webHidden/>
              </w:rPr>
              <w:fldChar w:fldCharType="separate"/>
            </w:r>
            <w:r>
              <w:rPr>
                <w:noProof/>
                <w:webHidden/>
              </w:rPr>
              <w:t>3</w:t>
            </w:r>
            <w:r>
              <w:rPr>
                <w:noProof/>
                <w:webHidden/>
              </w:rPr>
              <w:fldChar w:fldCharType="end"/>
            </w:r>
          </w:hyperlink>
        </w:p>
        <w:p w14:paraId="0F3378DD" w14:textId="3EC4DF20"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1" w:history="1">
            <w:r w:rsidRPr="00CE54B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Lines</w:t>
            </w:r>
            <w:r>
              <w:rPr>
                <w:noProof/>
                <w:webHidden/>
              </w:rPr>
              <w:tab/>
            </w:r>
            <w:r>
              <w:rPr>
                <w:noProof/>
                <w:webHidden/>
              </w:rPr>
              <w:fldChar w:fldCharType="begin"/>
            </w:r>
            <w:r>
              <w:rPr>
                <w:noProof/>
                <w:webHidden/>
              </w:rPr>
              <w:instrText xml:space="preserve"> PAGEREF _Toc167637621 \h </w:instrText>
            </w:r>
            <w:r>
              <w:rPr>
                <w:noProof/>
                <w:webHidden/>
              </w:rPr>
            </w:r>
            <w:r>
              <w:rPr>
                <w:noProof/>
                <w:webHidden/>
              </w:rPr>
              <w:fldChar w:fldCharType="separate"/>
            </w:r>
            <w:r>
              <w:rPr>
                <w:noProof/>
                <w:webHidden/>
              </w:rPr>
              <w:t>4</w:t>
            </w:r>
            <w:r>
              <w:rPr>
                <w:noProof/>
                <w:webHidden/>
              </w:rPr>
              <w:fldChar w:fldCharType="end"/>
            </w:r>
          </w:hyperlink>
        </w:p>
        <w:p w14:paraId="44B0797F" w14:textId="339FA9CC"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2" w:history="1">
            <w:r w:rsidRPr="00CE54B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Triangles</w:t>
            </w:r>
            <w:r>
              <w:rPr>
                <w:noProof/>
                <w:webHidden/>
              </w:rPr>
              <w:tab/>
            </w:r>
            <w:r>
              <w:rPr>
                <w:noProof/>
                <w:webHidden/>
              </w:rPr>
              <w:fldChar w:fldCharType="begin"/>
            </w:r>
            <w:r>
              <w:rPr>
                <w:noProof/>
                <w:webHidden/>
              </w:rPr>
              <w:instrText xml:space="preserve"> PAGEREF _Toc167637622 \h </w:instrText>
            </w:r>
            <w:r>
              <w:rPr>
                <w:noProof/>
                <w:webHidden/>
              </w:rPr>
            </w:r>
            <w:r>
              <w:rPr>
                <w:noProof/>
                <w:webHidden/>
              </w:rPr>
              <w:fldChar w:fldCharType="separate"/>
            </w:r>
            <w:r>
              <w:rPr>
                <w:noProof/>
                <w:webHidden/>
              </w:rPr>
              <w:t>10</w:t>
            </w:r>
            <w:r>
              <w:rPr>
                <w:noProof/>
                <w:webHidden/>
              </w:rPr>
              <w:fldChar w:fldCharType="end"/>
            </w:r>
          </w:hyperlink>
        </w:p>
        <w:p w14:paraId="4131D45A" w14:textId="1C420C09"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3" w:history="1">
            <w:r w:rsidRPr="00CE54B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Texturing</w:t>
            </w:r>
            <w:r>
              <w:rPr>
                <w:noProof/>
                <w:webHidden/>
              </w:rPr>
              <w:tab/>
            </w:r>
            <w:r>
              <w:rPr>
                <w:noProof/>
                <w:webHidden/>
              </w:rPr>
              <w:fldChar w:fldCharType="begin"/>
            </w:r>
            <w:r>
              <w:rPr>
                <w:noProof/>
                <w:webHidden/>
              </w:rPr>
              <w:instrText xml:space="preserve"> PAGEREF _Toc167637623 \h </w:instrText>
            </w:r>
            <w:r>
              <w:rPr>
                <w:noProof/>
                <w:webHidden/>
              </w:rPr>
            </w:r>
            <w:r>
              <w:rPr>
                <w:noProof/>
                <w:webHidden/>
              </w:rPr>
              <w:fldChar w:fldCharType="separate"/>
            </w:r>
            <w:r>
              <w:rPr>
                <w:noProof/>
                <w:webHidden/>
              </w:rPr>
              <w:t>13</w:t>
            </w:r>
            <w:r>
              <w:rPr>
                <w:noProof/>
                <w:webHidden/>
              </w:rPr>
              <w:fldChar w:fldCharType="end"/>
            </w:r>
          </w:hyperlink>
        </w:p>
        <w:p w14:paraId="2FAC6B05" w14:textId="6E3A37AC"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4" w:history="1">
            <w:r w:rsidRPr="00CE54BD">
              <w:rPr>
                <w:rStyle w:val="Hyperlink"/>
                <w:noProof/>
                <w:lang w:val="en-US"/>
              </w:rPr>
              <w:t>2.5</w:t>
            </w:r>
            <w:r>
              <w:rPr>
                <w:rFonts w:asciiTheme="minorHAnsi" w:eastAsiaTheme="minorEastAsia" w:hAnsiTheme="minorHAnsi" w:cstheme="minorBidi"/>
                <w:noProof/>
                <w:kern w:val="2"/>
                <w:sz w:val="24"/>
                <w14:ligatures w14:val="standardContextual"/>
              </w:rPr>
              <w:tab/>
            </w:r>
            <w:r w:rsidRPr="00CE54BD">
              <w:rPr>
                <w:rStyle w:val="Hyperlink"/>
                <w:noProof/>
                <w:lang w:val="en-US"/>
              </w:rPr>
              <w:t>Drawing Sprites</w:t>
            </w:r>
            <w:r>
              <w:rPr>
                <w:noProof/>
                <w:webHidden/>
              </w:rPr>
              <w:tab/>
            </w:r>
            <w:r>
              <w:rPr>
                <w:noProof/>
                <w:webHidden/>
              </w:rPr>
              <w:fldChar w:fldCharType="begin"/>
            </w:r>
            <w:r>
              <w:rPr>
                <w:noProof/>
                <w:webHidden/>
              </w:rPr>
              <w:instrText xml:space="preserve"> PAGEREF _Toc167637624 \h </w:instrText>
            </w:r>
            <w:r>
              <w:rPr>
                <w:noProof/>
                <w:webHidden/>
              </w:rPr>
            </w:r>
            <w:r>
              <w:rPr>
                <w:noProof/>
                <w:webHidden/>
              </w:rPr>
              <w:fldChar w:fldCharType="separate"/>
            </w:r>
            <w:r>
              <w:rPr>
                <w:noProof/>
                <w:webHidden/>
              </w:rPr>
              <w:t>13</w:t>
            </w:r>
            <w:r>
              <w:rPr>
                <w:noProof/>
                <w:webHidden/>
              </w:rPr>
              <w:fldChar w:fldCharType="end"/>
            </w:r>
          </w:hyperlink>
        </w:p>
        <w:p w14:paraId="04926EFE" w14:textId="6896A7CD"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25" w:history="1">
            <w:r w:rsidRPr="00CE54BD">
              <w:rPr>
                <w:rStyle w:val="Hyperlink"/>
                <w:noProof/>
              </w:rPr>
              <w:t>Sources</w:t>
            </w:r>
            <w:r>
              <w:rPr>
                <w:noProof/>
                <w:webHidden/>
              </w:rPr>
              <w:tab/>
            </w:r>
            <w:r>
              <w:rPr>
                <w:noProof/>
                <w:webHidden/>
              </w:rPr>
              <w:fldChar w:fldCharType="begin"/>
            </w:r>
            <w:r>
              <w:rPr>
                <w:noProof/>
                <w:webHidden/>
              </w:rPr>
              <w:instrText xml:space="preserve"> PAGEREF _Toc167637625 \h </w:instrText>
            </w:r>
            <w:r>
              <w:rPr>
                <w:noProof/>
                <w:webHidden/>
              </w:rPr>
            </w:r>
            <w:r>
              <w:rPr>
                <w:noProof/>
                <w:webHidden/>
              </w:rPr>
              <w:fldChar w:fldCharType="separate"/>
            </w:r>
            <w:r>
              <w:rPr>
                <w:noProof/>
                <w:webHidden/>
              </w:rPr>
              <w:t>14</w:t>
            </w:r>
            <w:r>
              <w:rPr>
                <w:noProof/>
                <w:webHidden/>
              </w:rPr>
              <w:fldChar w:fldCharType="end"/>
            </w:r>
          </w:hyperlink>
        </w:p>
        <w:p w14:paraId="567CF64A" w14:textId="00B8C764"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Pr="00C7178B" w:rsidRDefault="00362E42" w:rsidP="00C7178B">
      <w:pPr>
        <w:pStyle w:val="OtsikkoTiivistelm"/>
      </w:pPr>
      <w:proofErr w:type="spellStart"/>
      <w:r>
        <w:lastRenderedPageBreak/>
        <w:t>Symbols</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67637615"/>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67637616"/>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67637617"/>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67637618"/>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w:t>
      </w:r>
      <w:proofErr w:type="gramStart"/>
      <w:r w:rsidRPr="00A8472F">
        <w:rPr>
          <w:lang w:val="en-US"/>
        </w:rPr>
        <w:t>it</w:t>
      </w:r>
      <w:proofErr w:type="gramEnd"/>
      <w:r w:rsidRPr="00A8472F">
        <w:rPr>
          <w:lang w:val="en-US"/>
        </w:rPr>
        <w:t xml:space="preserve">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[3.]</w:t>
      </w:r>
    </w:p>
    <w:p w14:paraId="7ECB8CE9" w14:textId="0D079EF9"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[3].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67637619"/>
      <w:r w:rsidRPr="0067362B">
        <w:rPr>
          <w:lang w:val="en-US"/>
        </w:rPr>
        <w:t>Canvas</w:t>
      </w:r>
      <w:bookmarkEnd w:id="5"/>
    </w:p>
    <w:p w14:paraId="47468AF9" w14:textId="1A438030" w:rsidR="00A8472F" w:rsidRDefault="00A8472F" w:rsidP="00A8472F">
      <w:pPr>
        <w:pStyle w:val="Perusteksti"/>
        <w:rPr>
          <w:lang w:val="en-US"/>
        </w:rPr>
      </w:pPr>
      <w:r w:rsidRPr="00A8472F">
        <w:rPr>
          <w:lang w:val="en-US"/>
        </w:rPr>
        <w:t>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2A9965E4" w:rsidR="00A8472F" w:rsidRDefault="001A648D" w:rsidP="00A8472F">
      <w:pPr>
        <w:pStyle w:val="Perusteksti"/>
        <w:rPr>
          <w:lang w:val="en-US"/>
        </w:rPr>
      </w:pPr>
      <w:r w:rsidRPr="001A648D">
        <w:rPr>
          <w:noProof/>
          <w:lang w:val="en-US"/>
        </w:rPr>
        <mc:AlternateContent>
          <mc:Choice Requires="wps">
            <w:drawing>
              <wp:anchor distT="45720" distB="45720" distL="114300" distR="114300" simplePos="0" relativeHeight="251661312" behindDoc="0" locked="0" layoutInCell="1" allowOverlap="1" wp14:anchorId="41BA5FFE" wp14:editId="0AB22F00">
                <wp:simplePos x="0" y="0"/>
                <wp:positionH relativeFrom="margin">
                  <wp:align>right</wp:align>
                </wp:positionH>
                <wp:positionV relativeFrom="paragraph">
                  <wp:posOffset>289560</wp:posOffset>
                </wp:positionV>
                <wp:extent cx="54483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A5FFE" id="_x0000_t202" coordsize="21600,21600" o:spt="202" path="m,l,21600r21600,l21600,xe">
                <v:stroke joinstyle="miter"/>
                <v:path gradientshapeok="t" o:connecttype="rect"/>
              </v:shapetype>
              <v:shape id="Text Box 2" o:spid="_x0000_s1026" type="#_x0000_t202" style="position:absolute;left:0;text-align:left;margin-left:377.8pt;margin-top:22.8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">
                <v:textbox style="mso-fit-shape-to-text:t">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v:textbox>
                <w10:wrap type="square" anchorx="margin"/>
              </v:shape>
            </w:pict>
          </mc:Fallback>
        </mc:AlternateContent>
      </w:r>
      <w:r w:rsidR="00A8472F" w:rsidRPr="00A8472F">
        <w:rPr>
          <w:lang w:val="en-US"/>
        </w:rPr>
        <w:t>A simple canvas:</w:t>
      </w:r>
    </w:p>
    <w:p w14:paraId="12701E03" w14:textId="46A64EE8" w:rsidR="00A8472F" w:rsidRDefault="00A8472F" w:rsidP="00A8472F">
      <w:pPr>
        <w:pStyle w:val="Heading2"/>
        <w:rPr>
          <w:lang w:val="en-US"/>
        </w:rPr>
      </w:pPr>
      <w:bookmarkStart w:id="6" w:name="_Toc167637620"/>
      <w:r>
        <w:rPr>
          <w:lang w:val="en-US"/>
        </w:rPr>
        <w:t>Rasterization</w:t>
      </w:r>
      <w:bookmarkEnd w:id="6"/>
    </w:p>
    <w:p w14:paraId="28B1C383" w14:textId="0449EADA" w:rsidR="00A8472F" w:rsidRDefault="00A8472F" w:rsidP="00A8472F">
      <w:pPr>
        <w:pStyle w:val="Perusteksti"/>
        <w:rPr>
          <w:lang w:val="en-US"/>
        </w:rPr>
      </w:pPr>
      <w:r w:rsidRPr="00A8472F">
        <w:rPr>
          <w:lang w:val="en-US"/>
        </w:rPr>
        <w:t>Rasterization is the process of taking a vector-based image, or vertice based 3D object, and converting it to pixels. It is a much faster process of rendering than alternatives such as ray-tracing, but does not directly give information about what color the pixel should be. Therefore rasterization, especially of 3D objects is often combined with pixel shaders to determine the final color of the pixel. [</w:t>
      </w:r>
      <w:r w:rsidR="00E006B8">
        <w:rPr>
          <w:lang w:val="en-US"/>
        </w:rPr>
        <w:t>3</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67637621"/>
      <w:r w:rsidRPr="00A8472F">
        <w:rPr>
          <w:lang w:val="en-US"/>
        </w:rPr>
        <w:t>Rasterizing Lines</w:t>
      </w:r>
      <w:bookmarkEnd w:id="7"/>
    </w:p>
    <w:p w14:paraId="299E8024" w14:textId="7418C2E5" w:rsidR="004D6A21" w:rsidRDefault="004D6A21" w:rsidP="00A8472F">
      <w:pPr>
        <w:pStyle w:val="Perusteksti"/>
        <w:rPr>
          <w:lang w:val="en-US"/>
        </w:rPr>
      </w:pPr>
      <w:r>
        <w:rPr>
          <w:lang w:val="en-US"/>
        </w:rPr>
        <w:t>{</w:t>
      </w:r>
      <w:r w:rsidR="00440011">
        <w:rPr>
          <w:lang w:val="en-US"/>
        </w:rPr>
        <w:t xml:space="preserve">TODO: </w:t>
      </w:r>
      <w:r>
        <w:rPr>
          <w:lang w:val="en-US"/>
        </w:rPr>
        <w:t xml:space="preserve">This section is way too </w:t>
      </w:r>
      <w:proofErr w:type="gramStart"/>
      <w:r>
        <w:rPr>
          <w:lang w:val="en-US"/>
        </w:rPr>
        <w:t>long,</w:t>
      </w:r>
      <w:proofErr w:type="gramEnd"/>
      <w:r>
        <w:rPr>
          <w:lang w:val="en-US"/>
        </w:rPr>
        <w:t xml:space="preserve"> I might simplify the </w:t>
      </w:r>
      <w:proofErr w:type="spellStart"/>
      <w:r>
        <w:rPr>
          <w:lang w:val="en-US"/>
        </w:rPr>
        <w:t>bresenham</w:t>
      </w:r>
      <w:proofErr w:type="spellEnd"/>
      <w:r>
        <w:rPr>
          <w:lang w:val="en-US"/>
        </w:rPr>
        <w:t xml:space="preserve"> explanation}</w:t>
      </w:r>
    </w:p>
    <w:p w14:paraId="718CE9F4" w14:textId="40B5461B" w:rsidR="00A8472F" w:rsidRDefault="0032325B" w:rsidP="00A8472F">
      <w:pPr>
        <w:pStyle w:val="Perusteksti"/>
        <w:rPr>
          <w:lang w:val="en-US"/>
        </w:rPr>
      </w:pPr>
      <w:r w:rsidRPr="001A648D">
        <w:rPr>
          <w:noProof/>
          <w:lang w:val="en-US"/>
        </w:rPr>
        <mc:AlternateContent>
          <mc:Choice Requires="wps">
            <w:drawing>
              <wp:anchor distT="45720" distB="45720" distL="114300" distR="114300" simplePos="0" relativeHeight="251663360" behindDoc="0" locked="0" layoutInCell="1" allowOverlap="1" wp14:anchorId="6BA61892" wp14:editId="2F428D7F">
                <wp:simplePos x="0" y="0"/>
                <wp:positionH relativeFrom="margin">
                  <wp:align>right</wp:align>
                </wp:positionH>
                <wp:positionV relativeFrom="paragraph">
                  <wp:posOffset>2480310</wp:posOffset>
                </wp:positionV>
                <wp:extent cx="5448300" cy="1404620"/>
                <wp:effectExtent l="0" t="0" r="19050" b="28575"/>
                <wp:wrapSquare wrapText="bothSides"/>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3EEA656A" w14:textId="77777777" w:rsidR="0032325B" w:rsidRPr="0032325B" w:rsidRDefault="0032325B" w:rsidP="0032325B">
                            <w:pPr>
                              <w:pStyle w:val="Code"/>
                              <w:rPr>
                                <w:szCs w:val="20"/>
                              </w:rPr>
                            </w:pPr>
                            <w:r w:rsidRPr="0032325B">
                              <w:rPr>
                                <w:szCs w:val="20"/>
                              </w:rPr>
                              <w:t>DrawLine(x0, y0, x1, y1):</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EAF5491" w:rsidR="0032325B" w:rsidRPr="0032325B" w:rsidRDefault="00C32296" w:rsidP="0032325B">
                            <w:pPr>
                              <w:pStyle w:val="Code"/>
                              <w:rPr>
                                <w:szCs w:val="20"/>
                              </w:rPr>
                            </w:pPr>
                            <w:r>
                              <w:rPr>
                                <w:szCs w:val="20"/>
                              </w:rPr>
                              <w:tab/>
                            </w:r>
                            <w:r>
                              <w:rPr>
                                <w:szCs w:val="20"/>
                              </w:rPr>
                              <w:tab/>
                            </w:r>
                            <w:r w:rsidR="0032325B" w:rsidRPr="0032325B">
                              <w:rPr>
                                <w:szCs w:val="20"/>
                              </w:rPr>
                              <w:t>PutPixel(x, y)</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61892" id="_x0000_s1027" type="#_x0000_t202" style="position:absolute;left:0;text-align:left;margin-left:377.8pt;margin-top:195.3pt;width:42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">
                <v:textbox style="mso-fit-shape-to-text:t">
                  <w:txbxContent>
                    <w:p w14:paraId="3EEA656A" w14:textId="77777777" w:rsidR="0032325B" w:rsidRPr="0032325B" w:rsidRDefault="0032325B" w:rsidP="0032325B">
                      <w:pPr>
                        <w:pStyle w:val="Code"/>
                        <w:rPr>
                          <w:szCs w:val="20"/>
                        </w:rPr>
                      </w:pPr>
                      <w:r w:rsidRPr="0032325B">
                        <w:rPr>
                          <w:szCs w:val="20"/>
                        </w:rPr>
                        <w:t>DrawLine(x0, y0, x1, y1):</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EAF5491" w:rsidR="0032325B" w:rsidRPr="0032325B" w:rsidRDefault="00C32296" w:rsidP="0032325B">
                      <w:pPr>
                        <w:pStyle w:val="Code"/>
                        <w:rPr>
                          <w:szCs w:val="20"/>
                        </w:rPr>
                      </w:pPr>
                      <w:r>
                        <w:rPr>
                          <w:szCs w:val="20"/>
                        </w:rPr>
                        <w:tab/>
                      </w:r>
                      <w:r>
                        <w:rPr>
                          <w:szCs w:val="20"/>
                        </w:rPr>
                        <w:tab/>
                      </w:r>
                      <w:r w:rsidR="0032325B" w:rsidRPr="0032325B">
                        <w:rPr>
                          <w:szCs w:val="20"/>
                        </w:rPr>
                        <w:t>PutPixel(x, y)</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v:textbox>
                <w10:wrap type="square" anchorx="margin"/>
              </v:shape>
            </w:pict>
          </mc:Fallback>
        </mc:AlternateContent>
      </w:r>
      <w:r w:rsidR="00A8472F" w:rsidRPr="00A8472F">
        <w:rPr>
          <w:lang w:val="en-US"/>
        </w:rPr>
        <w:t xml:space="preserve">The simplest geometric shape to draw after a point is a line, so we might as well start from there. Lines are </w:t>
      </w:r>
      <w:r w:rsidR="004D6A21" w:rsidRPr="00A8472F">
        <w:rPr>
          <w:lang w:val="en-US"/>
        </w:rPr>
        <w:t>often</w:t>
      </w:r>
      <w:r w:rsidR="00A8472F" w:rsidRPr="00A8472F">
        <w:rPr>
          <w:lang w:val="en-US"/>
        </w:rPr>
        <w:t xml:space="preserve"> represented in slope-intercept form, which is y = mx + b where x and y are</w:t>
      </w:r>
      <w:r w:rsidR="00FE70C4">
        <w:rPr>
          <w:lang w:val="en-US"/>
        </w:rPr>
        <w:t xml:space="preserve"> the coordinates of</w:t>
      </w:r>
      <w:r w:rsidR="00A8472F" w:rsidRPr="00A8472F">
        <w:rPr>
          <w:lang w:val="en-US"/>
        </w:rPr>
        <w:t xml:space="preserve"> </w:t>
      </w:r>
      <w:r w:rsidR="00FE70C4">
        <w:rPr>
          <w:lang w:val="en-US"/>
        </w:rPr>
        <w:t>individual points on the line</w:t>
      </w:r>
      <w:r w:rsidR="00A8472F"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00A8472F" w:rsidRPr="00A8472F">
        <w:rPr>
          <w:lang w:val="en-US"/>
        </w:rPr>
        <w:t xml:space="preserve">However we want a function in the form of </w:t>
      </w:r>
      <w:proofErr w:type="spellStart"/>
      <w:proofErr w:type="gramStart"/>
      <w:r w:rsidR="00A8472F" w:rsidRPr="00A8472F">
        <w:rPr>
          <w:lang w:val="en-US"/>
        </w:rPr>
        <w:t>DrawLine</w:t>
      </w:r>
      <w:proofErr w:type="spellEnd"/>
      <w:r w:rsidR="00A8472F" w:rsidRPr="00A8472F">
        <w:rPr>
          <w:lang w:val="en-US"/>
        </w:rPr>
        <w:t>(</w:t>
      </w:r>
      <w:proofErr w:type="gramEnd"/>
      <w:r w:rsidR="00A8472F" w:rsidRPr="00A8472F">
        <w:rPr>
          <w:lang w:val="en-US"/>
        </w:rPr>
        <w:t>x0, y0, x1, y1)</w:t>
      </w:r>
      <w:r w:rsidR="00FE70C4">
        <w:rPr>
          <w:lang w:val="en-US"/>
        </w:rPr>
        <w:t>, since drawing line segments with a given start and end point is much more useful.</w:t>
      </w:r>
      <w:r w:rsidR="00A8472F"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00A8472F" w:rsidRPr="00A8472F">
        <w:rPr>
          <w:lang w:val="en-US"/>
        </w:rPr>
        <w:t>will not be useful for us, so we can just ignore it. [</w:t>
      </w:r>
      <w:r w:rsidR="00E006B8">
        <w:rPr>
          <w:lang w:val="en-US"/>
        </w:rPr>
        <w:t>2</w:t>
      </w:r>
      <w:r w:rsidR="00A8472F" w:rsidRPr="00A8472F">
        <w:rPr>
          <w:lang w:val="en-US"/>
        </w:rPr>
        <w:t xml:space="preserve">.] The </w:t>
      </w:r>
      <w:r>
        <w:rPr>
          <w:lang w:val="en-US"/>
        </w:rPr>
        <w:t>function</w:t>
      </w:r>
      <w:r w:rsidR="00A8472F" w:rsidRPr="00A8472F">
        <w:rPr>
          <w:lang w:val="en-US"/>
        </w:rPr>
        <w:t xml:space="preserve"> would look something like this, where x and y are integers:</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525E390" w:rsidR="00C56EFE" w:rsidRDefault="00C56EFE" w:rsidP="00A8472F">
      <w:pPr>
        <w:pStyle w:val="Perusteksti"/>
        <w:rPr>
          <w:lang w:val="en-US"/>
        </w:rPr>
      </w:pPr>
      <w:r>
        <w:rPr>
          <w:lang w:val="en-US"/>
        </w:rPr>
        <w:t xml:space="preserve">Drawing some lines with this function produces some interesting results. Line one is {TODO add start and end points and slope}, and line 2 is {}. The lines look jagged because we only have a finite number of pixels to represent a line, and this is the simplest approximation. There are anti-aliasing </w:t>
      </w:r>
      <w:r>
        <w:rPr>
          <w:lang w:val="en-US"/>
        </w:rPr>
        <w:lastRenderedPageBreak/>
        <w:t>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0048241A" w14:textId="0777CEC7" w:rsidR="00A8472F" w:rsidRPr="00A8472F" w:rsidRDefault="00CC3FF0" w:rsidP="00A8472F">
      <w:pPr>
        <w:pStyle w:val="Perusteksti"/>
        <w:rPr>
          <w:lang w:val="en-US"/>
        </w:rPr>
      </w:pPr>
      <w:r w:rsidRPr="001A648D">
        <w:rPr>
          <w:noProof/>
          <w:lang w:val="en-US"/>
        </w:rPr>
        <mc:AlternateContent>
          <mc:Choice Requires="wps">
            <w:drawing>
              <wp:anchor distT="45720" distB="45720" distL="114300" distR="114300" simplePos="0" relativeHeight="251665408" behindDoc="0" locked="0" layoutInCell="1" allowOverlap="1" wp14:anchorId="77816819" wp14:editId="1A4460CB">
                <wp:simplePos x="0" y="0"/>
                <wp:positionH relativeFrom="margin">
                  <wp:align>right</wp:align>
                </wp:positionH>
                <wp:positionV relativeFrom="paragraph">
                  <wp:posOffset>1181100</wp:posOffset>
                </wp:positionV>
                <wp:extent cx="5448300" cy="1404620"/>
                <wp:effectExtent l="0" t="0" r="19050" b="14605"/>
                <wp:wrapSquare wrapText="bothSides"/>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0A51A046" w14:textId="77777777" w:rsidR="00C32296" w:rsidRPr="00C32296" w:rsidRDefault="00C32296" w:rsidP="00C32296">
                            <w:pPr>
                              <w:pStyle w:val="Code"/>
                              <w:rPr>
                                <w:szCs w:val="20"/>
                              </w:rPr>
                            </w:pPr>
                            <w:r w:rsidRPr="00C32296">
                              <w:rPr>
                                <w:szCs w:val="20"/>
                              </w:rPr>
                              <w:t>DrawLine(x0, y0, x1, y1):</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swap(y0, y1)</w:t>
                            </w: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Pr="00C32296" w:rsidRDefault="00C32296" w:rsidP="00C32296">
                            <w:pPr>
                              <w:pStyle w:val="Code"/>
                              <w:rPr>
                                <w:szCs w:val="20"/>
                              </w:rPr>
                            </w:pPr>
                            <w:r w:rsidRPr="00C32296">
                              <w:rPr>
                                <w:szCs w:val="20"/>
                              </w:rPr>
                              <w:tab/>
                            </w:r>
                            <w:r w:rsidRPr="00C32296">
                              <w:rPr>
                                <w:szCs w:val="20"/>
                              </w:rPr>
                              <w:tab/>
                              <w:t>y = y0</w:t>
                            </w: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Pr="00C32296" w:rsidRDefault="00C32296" w:rsidP="00C32296">
                            <w:pPr>
                              <w:pStyle w:val="Code"/>
                              <w:rPr>
                                <w:szCs w:val="20"/>
                              </w:rPr>
                            </w:pPr>
                            <w:r w:rsidRPr="00C32296">
                              <w:rPr>
                                <w:szCs w:val="20"/>
                              </w:rPr>
                              <w:tab/>
                            </w:r>
                            <w:r w:rsidRPr="00C32296">
                              <w:rPr>
                                <w:szCs w:val="20"/>
                              </w:rPr>
                              <w:tab/>
                              <w:t>x = x0</w:t>
                            </w: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77777777" w:rsidR="00C32296" w:rsidRPr="00C32296" w:rsidRDefault="00C32296" w:rsidP="00C32296">
                            <w:pPr>
                              <w:pStyle w:val="Code"/>
                              <w:rPr>
                                <w:szCs w:val="20"/>
                                <w:lang w:val="fi-FI"/>
                              </w:rPr>
                            </w:pPr>
                            <w:r w:rsidRPr="00C32296">
                              <w:rPr>
                                <w:szCs w:val="20"/>
                              </w:rPr>
                              <w:tab/>
                            </w:r>
                            <w:r w:rsidRPr="00C32296">
                              <w:rPr>
                                <w:szCs w:val="20"/>
                              </w:rPr>
                              <w:tab/>
                            </w:r>
                            <w:r w:rsidRPr="00C32296">
                              <w:rPr>
                                <w:szCs w:val="20"/>
                              </w:rPr>
                              <w:tab/>
                            </w:r>
                            <w:r w:rsidRPr="00C32296">
                              <w:rPr>
                                <w:szCs w:val="20"/>
                                <w:lang w:val="fi-FI"/>
                              </w:rPr>
                              <w:t>PutPixel(x, y)</w:t>
                            </w:r>
                          </w:p>
                          <w:p w14:paraId="51AB65B6" w14:textId="5905159A" w:rsidR="00CC3FF0" w:rsidRPr="001A648D" w:rsidRDefault="00C32296" w:rsidP="00C32296">
                            <w:pPr>
                              <w:pStyle w:val="Code"/>
                              <w:rPr>
                                <w:szCs w:val="20"/>
                              </w:rPr>
                            </w:pPr>
                            <w:r w:rsidRPr="00C32296">
                              <w:rPr>
                                <w:szCs w:val="20"/>
                                <w:lang w:val="fi-FI"/>
                              </w:rPr>
                              <w:tab/>
                            </w:r>
                            <w:r w:rsidRPr="00C32296">
                              <w:rPr>
                                <w:szCs w:val="20"/>
                                <w:lang w:val="fi-FI"/>
                              </w:rPr>
                              <w:tab/>
                            </w:r>
                            <w:r w:rsidRPr="00C32296">
                              <w:rPr>
                                <w:szCs w:val="20"/>
                                <w:lang w:val="fi-FI"/>
                              </w:rPr>
                              <w:tab/>
                              <w:t>x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16819" id="_x0000_s1028" type="#_x0000_t202" style="position:absolute;left:0;text-align:left;margin-left:377.8pt;margin-top:93pt;width:429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">
                <v:textbox style="mso-fit-shape-to-text:t">
                  <w:txbxContent>
                    <w:p w14:paraId="0A51A046" w14:textId="77777777" w:rsidR="00C32296" w:rsidRPr="00C32296" w:rsidRDefault="00C32296" w:rsidP="00C32296">
                      <w:pPr>
                        <w:pStyle w:val="Code"/>
                        <w:rPr>
                          <w:szCs w:val="20"/>
                        </w:rPr>
                      </w:pPr>
                      <w:r w:rsidRPr="00C32296">
                        <w:rPr>
                          <w:szCs w:val="20"/>
                        </w:rPr>
                        <w:t>DrawLine(x0, y0, x1, y1):</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swap(y0, y1)</w:t>
                      </w: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Pr="00C32296" w:rsidRDefault="00C32296" w:rsidP="00C32296">
                      <w:pPr>
                        <w:pStyle w:val="Code"/>
                        <w:rPr>
                          <w:szCs w:val="20"/>
                        </w:rPr>
                      </w:pPr>
                      <w:r w:rsidRPr="00C32296">
                        <w:rPr>
                          <w:szCs w:val="20"/>
                        </w:rPr>
                        <w:tab/>
                      </w:r>
                      <w:r w:rsidRPr="00C32296">
                        <w:rPr>
                          <w:szCs w:val="20"/>
                        </w:rPr>
                        <w:tab/>
                        <w:t>y = y0</w:t>
                      </w: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Pr="00C32296" w:rsidRDefault="00C32296" w:rsidP="00C32296">
                      <w:pPr>
                        <w:pStyle w:val="Code"/>
                        <w:rPr>
                          <w:szCs w:val="20"/>
                        </w:rPr>
                      </w:pPr>
                      <w:r w:rsidRPr="00C32296">
                        <w:rPr>
                          <w:szCs w:val="20"/>
                        </w:rPr>
                        <w:tab/>
                      </w:r>
                      <w:r w:rsidRPr="00C32296">
                        <w:rPr>
                          <w:szCs w:val="20"/>
                        </w:rPr>
                        <w:tab/>
                        <w:t>x = x0</w:t>
                      </w: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77777777" w:rsidR="00C32296" w:rsidRPr="00C32296" w:rsidRDefault="00C32296" w:rsidP="00C32296">
                      <w:pPr>
                        <w:pStyle w:val="Code"/>
                        <w:rPr>
                          <w:szCs w:val="20"/>
                          <w:lang w:val="fi-FI"/>
                        </w:rPr>
                      </w:pPr>
                      <w:r w:rsidRPr="00C32296">
                        <w:rPr>
                          <w:szCs w:val="20"/>
                        </w:rPr>
                        <w:tab/>
                      </w:r>
                      <w:r w:rsidRPr="00C32296">
                        <w:rPr>
                          <w:szCs w:val="20"/>
                        </w:rPr>
                        <w:tab/>
                      </w:r>
                      <w:r w:rsidRPr="00C32296">
                        <w:rPr>
                          <w:szCs w:val="20"/>
                        </w:rPr>
                        <w:tab/>
                      </w:r>
                      <w:r w:rsidRPr="00C32296">
                        <w:rPr>
                          <w:szCs w:val="20"/>
                          <w:lang w:val="fi-FI"/>
                        </w:rPr>
                        <w:t>PutPixel(x, y)</w:t>
                      </w:r>
                    </w:p>
                    <w:p w14:paraId="51AB65B6" w14:textId="5905159A" w:rsidR="00CC3FF0" w:rsidRPr="001A648D" w:rsidRDefault="00C32296" w:rsidP="00C32296">
                      <w:pPr>
                        <w:pStyle w:val="Code"/>
                        <w:rPr>
                          <w:szCs w:val="20"/>
                        </w:rPr>
                      </w:pPr>
                      <w:r w:rsidRPr="00C32296">
                        <w:rPr>
                          <w:szCs w:val="20"/>
                          <w:lang w:val="fi-FI"/>
                        </w:rPr>
                        <w:tab/>
                      </w:r>
                      <w:r w:rsidRPr="00C32296">
                        <w:rPr>
                          <w:szCs w:val="20"/>
                          <w:lang w:val="fi-FI"/>
                        </w:rPr>
                        <w:tab/>
                      </w:r>
                      <w:r w:rsidRPr="00C32296">
                        <w:rPr>
                          <w:szCs w:val="20"/>
                          <w:lang w:val="fi-FI"/>
                        </w:rPr>
                        <w:tab/>
                        <w:t>x += m</w:t>
                      </w:r>
                    </w:p>
                  </w:txbxContent>
                </v:textbox>
                <w10:wrap type="square" anchorx="margin"/>
              </v:shape>
            </w:pict>
          </mc:Fallback>
        </mc:AlternateContent>
      </w:r>
      <w:r w:rsidR="00A8472F"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00A8472F" w:rsidRPr="00A8472F">
        <w:rPr>
          <w:lang w:val="en-US"/>
        </w:rPr>
        <w:t xml:space="preserve">slope </w:t>
      </w:r>
      <w:r w:rsidR="00D44207">
        <w:rPr>
          <w:lang w:val="en-US"/>
        </w:rPr>
        <w:t xml:space="preserve">is greater than </w:t>
      </w:r>
      <w:r w:rsidR="004C5B76">
        <w:rPr>
          <w:lang w:val="en-US"/>
        </w:rPr>
        <w:t>one</w:t>
      </w:r>
      <w:r w:rsidR="00A8472F" w:rsidRPr="00A8472F">
        <w:rPr>
          <w:lang w:val="en-US"/>
        </w:rPr>
        <w:t xml:space="preserve">. The second problem is also easily fixed by swapping the start and end points </w:t>
      </w:r>
      <w:r w:rsidR="004C5B76">
        <w:rPr>
          <w:lang w:val="en-US"/>
        </w:rPr>
        <w:t>so that x0 or y0 is always less than x1 or y1</w:t>
      </w:r>
      <w:r w:rsidR="00A8472F" w:rsidRPr="00A8472F">
        <w:rPr>
          <w:lang w:val="en-US"/>
        </w:rPr>
        <w:t>. [1.]</w: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638BB4DB"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[4</w:t>
      </w:r>
      <w:r w:rsidR="00AC61C5">
        <w:rPr>
          <w:lang w:val="en-US"/>
        </w:rPr>
        <w:t>.</w:t>
      </w:r>
      <w:r w:rsidR="00AC61C5" w:rsidRPr="00A8472F">
        <w:rPr>
          <w:lang w:val="en-US"/>
        </w:rPr>
        <w:t>]</w:t>
      </w:r>
    </w:p>
    <w:p w14:paraId="458089A3" w14:textId="00E02E80" w:rsidR="00A8472F" w:rsidRDefault="00720B40" w:rsidP="00A8472F">
      <w:pPr>
        <w:pStyle w:val="Perusteksti"/>
        <w:rPr>
          <w:lang w:val="en-US"/>
        </w:rPr>
      </w:pPr>
      <w:r w:rsidRPr="001A648D">
        <w:rPr>
          <w:noProof/>
          <w:lang w:val="en-US"/>
        </w:rPr>
        <mc:AlternateContent>
          <mc:Choice Requires="wps">
            <w:drawing>
              <wp:anchor distT="45720" distB="45720" distL="114300" distR="114300" simplePos="0" relativeHeight="251667456" behindDoc="0" locked="0" layoutInCell="1" allowOverlap="1" wp14:anchorId="3F12E179" wp14:editId="3F9B6C64">
                <wp:simplePos x="0" y="0"/>
                <wp:positionH relativeFrom="margin">
                  <wp:posOffset>-14605</wp:posOffset>
                </wp:positionH>
                <wp:positionV relativeFrom="paragraph">
                  <wp:posOffset>1445260</wp:posOffset>
                </wp:positionV>
                <wp:extent cx="5448300" cy="1905000"/>
                <wp:effectExtent l="0" t="0" r="19050" b="19050"/>
                <wp:wrapSquare wrapText="bothSides"/>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2C389E87" w14:textId="77777777" w:rsidR="00720B40" w:rsidRPr="00A8472F" w:rsidRDefault="00720B40" w:rsidP="00720B40">
                            <w:pPr>
                              <w:pStyle w:val="Code"/>
                            </w:pPr>
                            <w:proofErr w:type="spellStart"/>
                            <w:r w:rsidRPr="00A8472F">
                              <w:t>DrawLine</w:t>
                            </w:r>
                            <w:proofErr w:type="spellEnd"/>
                            <w:r w:rsidRPr="00A8472F">
                              <w:t>(x0, y0, x1, y1):</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77777777" w:rsidR="00720B40" w:rsidRPr="00A8472F" w:rsidRDefault="00720B40" w:rsidP="00720B40">
                            <w:pPr>
                              <w:pStyle w:val="Code"/>
                            </w:pPr>
                            <w:r w:rsidRPr="00A8472F">
                              <w:t xml:space="preserve">        </w:t>
                            </w:r>
                            <w:proofErr w:type="spellStart"/>
                            <w:r w:rsidRPr="00A8472F">
                              <w:t>PutPixel</w:t>
                            </w:r>
                            <w:proofErr w:type="spellEnd"/>
                            <w:r w:rsidRPr="00A8472F">
                              <w:t>(x, y)</w:t>
                            </w:r>
                          </w:p>
                          <w:p w14:paraId="06EE3EB5"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m</w:t>
                            </w:r>
                          </w:p>
                          <w:p w14:paraId="7CE856D4" w14:textId="77777777" w:rsidR="00720B40" w:rsidRPr="00A8472F" w:rsidRDefault="00720B40" w:rsidP="00720B40">
                            <w:pPr>
                              <w:pStyle w:val="Code"/>
                            </w:pPr>
                            <w:r w:rsidRPr="00A8472F">
                              <w:t xml:space="preserve">        if </w:t>
                            </w:r>
                            <w:proofErr w:type="spellStart"/>
                            <w:r w:rsidRPr="00A8472F">
                              <w:t>accumulatedError</w:t>
                            </w:r>
                            <w:proofErr w:type="spellEnd"/>
                            <w:r w:rsidRPr="00A8472F">
                              <w:t xml:space="preserve"> &gt; 0.5:</w:t>
                            </w:r>
                          </w:p>
                          <w:p w14:paraId="7858023E" w14:textId="77777777" w:rsidR="00720B40" w:rsidRPr="00A8472F" w:rsidRDefault="00720B40" w:rsidP="00720B40">
                            <w:pPr>
                              <w:pStyle w:val="Code"/>
                            </w:pPr>
                            <w:r w:rsidRPr="00A8472F">
                              <w:t xml:space="preserve">            y += 1</w:t>
                            </w:r>
                          </w:p>
                          <w:p w14:paraId="635AEED8"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1.0</w:t>
                            </w:r>
                          </w:p>
                          <w:p w14:paraId="279218E3" w14:textId="7845E394" w:rsidR="00720B40" w:rsidRPr="001A648D" w:rsidRDefault="00720B40" w:rsidP="00720B40">
                            <w:pPr>
                              <w:pStyle w:val="Code"/>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E179" id="_x0000_s1029" type="#_x0000_t202" style="position:absolute;left:0;text-align:left;margin-left:-1.15pt;margin-top:113.8pt;width:429pt;height:15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">
                <v:textbox>
                  <w:txbxContent>
                    <w:p w14:paraId="2C389E87" w14:textId="77777777" w:rsidR="00720B40" w:rsidRPr="00A8472F" w:rsidRDefault="00720B40" w:rsidP="00720B40">
                      <w:pPr>
                        <w:pStyle w:val="Code"/>
                      </w:pPr>
                      <w:proofErr w:type="spellStart"/>
                      <w:r w:rsidRPr="00A8472F">
                        <w:t>DrawLine</w:t>
                      </w:r>
                      <w:proofErr w:type="spellEnd"/>
                      <w:r w:rsidRPr="00A8472F">
                        <w:t>(x0, y0, x1, y1):</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77777777" w:rsidR="00720B40" w:rsidRPr="00A8472F" w:rsidRDefault="00720B40" w:rsidP="00720B40">
                      <w:pPr>
                        <w:pStyle w:val="Code"/>
                      </w:pPr>
                      <w:r w:rsidRPr="00A8472F">
                        <w:t xml:space="preserve">        </w:t>
                      </w:r>
                      <w:proofErr w:type="spellStart"/>
                      <w:r w:rsidRPr="00A8472F">
                        <w:t>PutPixel</w:t>
                      </w:r>
                      <w:proofErr w:type="spellEnd"/>
                      <w:r w:rsidRPr="00A8472F">
                        <w:t>(x, y)</w:t>
                      </w:r>
                    </w:p>
                    <w:p w14:paraId="06EE3EB5"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m</w:t>
                      </w:r>
                    </w:p>
                    <w:p w14:paraId="7CE856D4" w14:textId="77777777" w:rsidR="00720B40" w:rsidRPr="00A8472F" w:rsidRDefault="00720B40" w:rsidP="00720B40">
                      <w:pPr>
                        <w:pStyle w:val="Code"/>
                      </w:pPr>
                      <w:r w:rsidRPr="00A8472F">
                        <w:t xml:space="preserve">        if </w:t>
                      </w:r>
                      <w:proofErr w:type="spellStart"/>
                      <w:r w:rsidRPr="00A8472F">
                        <w:t>accumulatedError</w:t>
                      </w:r>
                      <w:proofErr w:type="spellEnd"/>
                      <w:r w:rsidRPr="00A8472F">
                        <w:t xml:space="preserve"> &gt; 0.5:</w:t>
                      </w:r>
                    </w:p>
                    <w:p w14:paraId="7858023E" w14:textId="77777777" w:rsidR="00720B40" w:rsidRPr="00A8472F" w:rsidRDefault="00720B40" w:rsidP="00720B40">
                      <w:pPr>
                        <w:pStyle w:val="Code"/>
                      </w:pPr>
                      <w:r w:rsidRPr="00A8472F">
                        <w:t xml:space="preserve">            y += 1</w:t>
                      </w:r>
                    </w:p>
                    <w:p w14:paraId="635AEED8" w14:textId="77777777" w:rsidR="00720B40" w:rsidRPr="00A8472F" w:rsidRDefault="00720B40" w:rsidP="00720B40">
                      <w:pPr>
                        <w:pStyle w:val="Code"/>
                      </w:pPr>
                      <w:r w:rsidRPr="00A8472F">
                        <w:t xml:space="preserve">            </w:t>
                      </w:r>
                      <w:proofErr w:type="spellStart"/>
                      <w:r w:rsidRPr="00A8472F">
                        <w:t>accumulatedError</w:t>
                      </w:r>
                      <w:proofErr w:type="spellEnd"/>
                      <w:r w:rsidRPr="00A8472F">
                        <w:t xml:space="preserve"> -= 1.0</w:t>
                      </w:r>
                    </w:p>
                    <w:p w14:paraId="279218E3" w14:textId="7845E394" w:rsidR="00720B40" w:rsidRPr="001A648D" w:rsidRDefault="00720B40" w:rsidP="00720B40">
                      <w:pPr>
                        <w:pStyle w:val="Code"/>
                        <w:rPr>
                          <w:szCs w:val="20"/>
                        </w:rPr>
                      </w:pPr>
                    </w:p>
                  </w:txbxContent>
                </v:textbox>
                <w10:wrap type="square" anchorx="margin"/>
              </v:shape>
            </w:pict>
          </mc:Fallback>
        </mc:AlternateContent>
      </w:r>
      <w:proofErr w:type="spellStart"/>
      <w:r w:rsidR="00A8472F" w:rsidRPr="00A8472F">
        <w:rPr>
          <w:lang w:val="en-US"/>
        </w:rPr>
        <w:t>Bresenham's</w:t>
      </w:r>
      <w:proofErr w:type="spellEnd"/>
      <w:r w:rsidR="00A8472F"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057DEC3D" w14:textId="77777777" w:rsidR="00720B40" w:rsidRDefault="00720B40" w:rsidP="00A8472F">
      <w:pPr>
        <w:pStyle w:val="Perusteksti"/>
        <w:rPr>
          <w:lang w:val="en-US"/>
        </w:rPr>
      </w:pPr>
    </w:p>
    <w:p w14:paraId="2DC14BEF" w14:textId="7FC93DE0" w:rsidR="00A8472F" w:rsidRPr="00A8472F"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proofErr w:type="spellStart"/>
      <w:r w:rsidRPr="00A8472F">
        <w:rPr>
          <w:lang w:val="en-US"/>
        </w:rPr>
        <w:t>accumulatedError</w:t>
      </w:r>
      <w:proofErr w:type="spellEnd"/>
      <w:r w:rsidRPr="00A8472F">
        <w:rPr>
          <w:lang w:val="en-US"/>
        </w:rPr>
        <w:t xml:space="preserve"> += m", and "if </w:t>
      </w:r>
      <w:proofErr w:type="spellStart"/>
      <w:r w:rsidRPr="00A8472F">
        <w:rPr>
          <w:lang w:val="en-US"/>
        </w:rPr>
        <w:t>accumulatedError</w:t>
      </w:r>
      <w:proofErr w:type="spellEnd"/>
      <w:r w:rsidRPr="00A8472F">
        <w:rPr>
          <w:lang w:val="en-US"/>
        </w:rPr>
        <w:t xml:space="preserve"> &gt; 0.5".</w:t>
      </w:r>
    </w:p>
    <w:p w14:paraId="6B8ACE63" w14:textId="77777777" w:rsidR="00A8472F" w:rsidRPr="00A8472F" w:rsidRDefault="00A8472F" w:rsidP="00A8472F">
      <w:pPr>
        <w:pStyle w:val="Perusteksti"/>
        <w:rPr>
          <w:lang w:val="en-US"/>
        </w:rPr>
      </w:pPr>
      <w:r w:rsidRPr="00A8472F">
        <w:rPr>
          <w:lang w:val="en-US"/>
        </w:rPr>
        <w:lastRenderedPageBreak/>
        <w:t xml:space="preserve">First, </w:t>
      </w:r>
      <w:proofErr w:type="spellStart"/>
      <w:r w:rsidRPr="00A8472F">
        <w:rPr>
          <w:lang w:val="en-US"/>
        </w:rPr>
        <w:t>accumulatedError</w:t>
      </w:r>
      <w:proofErr w:type="spellEnd"/>
      <w:r w:rsidRPr="00A8472F">
        <w:rPr>
          <w:lang w:val="en-US"/>
        </w:rPr>
        <w:t xml:space="preserve"> += m can be rewritten as: </w:t>
      </w:r>
      <w:proofErr w:type="spellStart"/>
      <w:r w:rsidRPr="00A8472F">
        <w:rPr>
          <w:lang w:val="en-US"/>
        </w:rPr>
        <w:t>accumulatedError</w:t>
      </w:r>
      <w:proofErr w:type="spellEnd"/>
      <w:r w:rsidRPr="00A8472F">
        <w:rPr>
          <w:lang w:val="en-US"/>
        </w:rPr>
        <w:t xml:space="preserve">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r w:rsidRPr="00A8472F">
        <w:rPr>
          <w:lang w:val="en-US"/>
        </w:rPr>
        <w:t xml:space="preserve"> / dx, where dx and </w:t>
      </w:r>
      <w:proofErr w:type="spellStart"/>
      <w:r w:rsidRPr="00A8472F">
        <w:rPr>
          <w:lang w:val="en-US"/>
        </w:rPr>
        <w:t>dy</w:t>
      </w:r>
      <w:proofErr w:type="spellEnd"/>
      <w:r w:rsidRPr="00A8472F">
        <w:rPr>
          <w:lang w:val="en-US"/>
        </w:rPr>
        <w:t xml:space="preserve"> are x0 - x1 and y0 - y1.</w:t>
      </w:r>
    </w:p>
    <w:p w14:paraId="471C9F81" w14:textId="77777777" w:rsidR="00A8472F" w:rsidRPr="00A8472F" w:rsidRDefault="00A8472F" w:rsidP="00A8472F">
      <w:pPr>
        <w:pStyle w:val="Perusteksti"/>
        <w:rPr>
          <w:lang w:val="en-US"/>
        </w:rPr>
      </w:pPr>
    </w:p>
    <w:p w14:paraId="301FF54D" w14:textId="77777777" w:rsidR="00A8472F" w:rsidRPr="00A8472F" w:rsidRDefault="00A8472F" w:rsidP="00A8472F">
      <w:pPr>
        <w:pStyle w:val="Perusteksti"/>
        <w:rPr>
          <w:lang w:val="en-US"/>
        </w:rPr>
      </w:pPr>
      <w:r w:rsidRPr="00A8472F">
        <w:rPr>
          <w:lang w:val="en-US"/>
        </w:rPr>
        <w:t xml:space="preserve">Then, to get rid of the fraction: dx * </w:t>
      </w:r>
      <w:proofErr w:type="spellStart"/>
      <w:r w:rsidRPr="00A8472F">
        <w:rPr>
          <w:lang w:val="en-US"/>
        </w:rPr>
        <w:t>accumulatedError</w:t>
      </w:r>
      <w:proofErr w:type="spellEnd"/>
      <w:r w:rsidRPr="00A8472F">
        <w:rPr>
          <w:lang w:val="en-US"/>
        </w:rPr>
        <w:t xml:space="preserve"> = dx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p>
    <w:p w14:paraId="551251DB" w14:textId="77777777" w:rsidR="00A8472F" w:rsidRPr="00A8472F" w:rsidRDefault="00A8472F" w:rsidP="00A8472F">
      <w:pPr>
        <w:pStyle w:val="Perusteksti"/>
        <w:rPr>
          <w:lang w:val="en-US"/>
        </w:rPr>
      </w:pPr>
    </w:p>
    <w:p w14:paraId="3ADB11F4" w14:textId="77777777" w:rsidR="00A8472F" w:rsidRPr="00A8472F" w:rsidRDefault="00A8472F" w:rsidP="00A8472F">
      <w:pPr>
        <w:pStyle w:val="Perusteksti"/>
        <w:rPr>
          <w:lang w:val="en-US"/>
        </w:rPr>
      </w:pPr>
      <w:r w:rsidRPr="00A8472F">
        <w:rPr>
          <w:lang w:val="en-US"/>
        </w:rPr>
        <w:t xml:space="preserve">Next, to get rid of the fraction in if </w:t>
      </w:r>
      <w:proofErr w:type="spellStart"/>
      <w:r w:rsidRPr="00A8472F">
        <w:rPr>
          <w:lang w:val="en-US"/>
        </w:rPr>
        <w:t>accumulatedError</w:t>
      </w:r>
      <w:proofErr w:type="spellEnd"/>
      <w:r w:rsidRPr="00A8472F">
        <w:rPr>
          <w:lang w:val="en-US"/>
        </w:rPr>
        <w:t xml:space="preserve"> &gt; 0.5 we can do: if </w:t>
      </w:r>
      <w:proofErr w:type="spellStart"/>
      <w:r w:rsidRPr="00A8472F">
        <w:rPr>
          <w:lang w:val="en-US"/>
        </w:rPr>
        <w:t>accumulatedError</w:t>
      </w:r>
      <w:proofErr w:type="spellEnd"/>
      <w:r w:rsidRPr="00A8472F">
        <w:rPr>
          <w:lang w:val="en-US"/>
        </w:rPr>
        <w:t xml:space="preserve"> * 2 &gt; 1</w:t>
      </w:r>
    </w:p>
    <w:p w14:paraId="014C9DDA" w14:textId="77777777" w:rsidR="00A8472F" w:rsidRPr="00A8472F" w:rsidRDefault="00A8472F" w:rsidP="00A8472F">
      <w:pPr>
        <w:pStyle w:val="Perusteksti"/>
        <w:rPr>
          <w:lang w:val="en-US"/>
        </w:rPr>
      </w:pPr>
    </w:p>
    <w:p w14:paraId="066021AD" w14:textId="7F820A58" w:rsidR="00A8472F" w:rsidRDefault="00A8472F" w:rsidP="00A8472F">
      <w:pPr>
        <w:pStyle w:val="Perusteksti"/>
        <w:rPr>
          <w:lang w:val="en-US"/>
        </w:rPr>
      </w:pPr>
      <w:r w:rsidRPr="00A8472F">
        <w:rPr>
          <w:lang w:val="en-US"/>
        </w:rPr>
        <w:t xml:space="preserve">Now, we can avoid the * 2 and * dx by writing the two equations as: 2 * dx * </w:t>
      </w:r>
      <w:proofErr w:type="spellStart"/>
      <w:r w:rsidRPr="00A8472F">
        <w:rPr>
          <w:lang w:val="en-US"/>
        </w:rPr>
        <w:t>accumulatedError</w:t>
      </w:r>
      <w:proofErr w:type="spellEnd"/>
      <w:r w:rsidRPr="00A8472F">
        <w:rPr>
          <w:lang w:val="en-US"/>
        </w:rPr>
        <w:t xml:space="preserve"> = 2 * dx * </w:t>
      </w:r>
      <w:proofErr w:type="spellStart"/>
      <w:r w:rsidRPr="00A8472F">
        <w:rPr>
          <w:lang w:val="en-US"/>
        </w:rPr>
        <w:t>accumulatedError</w:t>
      </w:r>
      <w:proofErr w:type="spellEnd"/>
      <w:r w:rsidRPr="00A8472F">
        <w:rPr>
          <w:lang w:val="en-US"/>
        </w:rPr>
        <w:t xml:space="preserve"> + 2 * </w:t>
      </w:r>
      <w:proofErr w:type="spellStart"/>
      <w:r w:rsidRPr="00A8472F">
        <w:rPr>
          <w:lang w:val="en-US"/>
        </w:rPr>
        <w:t>dy</w:t>
      </w:r>
      <w:proofErr w:type="spellEnd"/>
      <w:r w:rsidRPr="00A8472F">
        <w:rPr>
          <w:lang w:val="en-US"/>
        </w:rPr>
        <w:t xml:space="preserve">, and if 2 * dx * </w:t>
      </w:r>
      <w:proofErr w:type="spellStart"/>
      <w:r w:rsidRPr="00A8472F">
        <w:rPr>
          <w:lang w:val="en-US"/>
        </w:rPr>
        <w:t>accumulatedError</w:t>
      </w:r>
      <w:proofErr w:type="spellEnd"/>
      <w:r w:rsidRPr="00A8472F">
        <w:rPr>
          <w:lang w:val="en-US"/>
        </w:rPr>
        <w:t xml:space="preserve"> &gt; dx. This allows us to group the 2 * dx * </w:t>
      </w:r>
      <w:proofErr w:type="spellStart"/>
      <w:r w:rsidRPr="00A8472F">
        <w:rPr>
          <w:lang w:val="en-US"/>
        </w:rPr>
        <w:t>accumulatedError</w:t>
      </w:r>
      <w:proofErr w:type="spellEnd"/>
      <w:r w:rsidRPr="00A8472F">
        <w:rPr>
          <w:lang w:val="en-US"/>
        </w:rPr>
        <w:t xml:space="preserve"> into a single integer variable which we will call </w:t>
      </w:r>
      <w:proofErr w:type="spellStart"/>
      <w:r w:rsidRPr="00A8472F">
        <w:rPr>
          <w:lang w:val="en-US"/>
        </w:rPr>
        <w:t>accumulatedErrorInt</w:t>
      </w:r>
      <w:proofErr w:type="spellEnd"/>
      <w:r w:rsidRPr="00A8472F">
        <w:rPr>
          <w:lang w:val="en-US"/>
        </w:rPr>
        <w:t>. [4.]</w:t>
      </w:r>
      <w:r w:rsidR="00720B40">
        <w:rPr>
          <w:lang w:val="en-US"/>
        </w:rPr>
        <w:t xml:space="preserve"> </w:t>
      </w:r>
      <w:r w:rsidRPr="00A8472F">
        <w:rPr>
          <w:lang w:val="en-US"/>
        </w:rPr>
        <w:t>We will still need to apply all the fixes for different slopes from our original algorithm, as well as account for a negative slope by decrementing x or y instead of incrementing. The complete function looks something like this:</w:t>
      </w:r>
    </w:p>
    <w:p w14:paraId="59866FFD" w14:textId="71314599" w:rsidR="00720B40" w:rsidRPr="00A8472F" w:rsidRDefault="00720B40" w:rsidP="00A8472F">
      <w:pPr>
        <w:pStyle w:val="Perusteksti"/>
        <w:rPr>
          <w:lang w:val="en-US"/>
        </w:rPr>
      </w:pPr>
      <w:r w:rsidRPr="001A648D">
        <w:rPr>
          <w:noProof/>
          <w:lang w:val="en-US"/>
        </w:rPr>
        <w:lastRenderedPageBreak/>
        <mc:AlternateContent>
          <mc:Choice Requires="wps">
            <w:drawing>
              <wp:anchor distT="45720" distB="45720" distL="114300" distR="114300" simplePos="0" relativeHeight="251669504" behindDoc="1" locked="0" layoutInCell="1" allowOverlap="1" wp14:anchorId="7DD282D9" wp14:editId="457E1A33">
                <wp:simplePos x="0" y="0"/>
                <wp:positionH relativeFrom="margin">
                  <wp:align>right</wp:align>
                </wp:positionH>
                <wp:positionV relativeFrom="paragraph">
                  <wp:posOffset>379730</wp:posOffset>
                </wp:positionV>
                <wp:extent cx="5448300" cy="7219950"/>
                <wp:effectExtent l="0" t="0" r="19050" b="19050"/>
                <wp:wrapTight wrapText="bothSides">
                  <wp:wrapPolygon edited="0">
                    <wp:start x="0" y="0"/>
                    <wp:lineTo x="0" y="21600"/>
                    <wp:lineTo x="21600" y="21600"/>
                    <wp:lineTo x="21600" y="0"/>
                    <wp:lineTo x="0" y="0"/>
                  </wp:wrapPolygon>
                </wp:wrapTight>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19950"/>
                        </a:xfrm>
                        <a:prstGeom prst="rect">
                          <a:avLst/>
                        </a:prstGeom>
                        <a:solidFill>
                          <a:srgbClr val="FFFFFF"/>
                        </a:solidFill>
                        <a:ln w="9525">
                          <a:solidFill>
                            <a:srgbClr val="000000"/>
                          </a:solidFill>
                          <a:miter lim="800000"/>
                          <a:headEnd/>
                          <a:tailEnd/>
                        </a:ln>
                      </wps:spPr>
                      <wps:txbx>
                        <w:txbxContent>
                          <w:p w14:paraId="4582467B" w14:textId="77777777" w:rsidR="00720B40" w:rsidRPr="00720B40" w:rsidRDefault="00720B40" w:rsidP="00720B40">
                            <w:pPr>
                              <w:pStyle w:val="Code"/>
                            </w:pPr>
                            <w:r w:rsidRPr="00720B40">
                              <w:t>DrawLine(x0, y0, x1, y1):</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Default="00BB2638" w:rsidP="00BB2638">
                            <w:pPr>
                              <w:pStyle w:val="Code"/>
                              <w:rPr>
                                <w:lang w:val="fi-FI"/>
                              </w:rPr>
                            </w:pPr>
                            <w:r>
                              <w:rPr>
                                <w:lang w:val="fi-FI"/>
                              </w:rPr>
                              <w:tab/>
                            </w:r>
                            <w:r>
                              <w:rPr>
                                <w:lang w:val="fi-FI"/>
                              </w:rPr>
                              <w:tab/>
                            </w:r>
                            <w:r w:rsidRPr="00BB2638">
                              <w:rPr>
                                <w:lang w:val="fi-FI"/>
                              </w:rPr>
                              <w:t>dy = y</w:t>
                            </w:r>
                            <w:r>
                              <w:rPr>
                                <w:lang w:val="fi-FI"/>
                              </w:rPr>
                              <w:t>1</w:t>
                            </w:r>
                            <w:r w:rsidRPr="00BB2638">
                              <w:rPr>
                                <w:lang w:val="fi-FI"/>
                              </w:rPr>
                              <w:t xml:space="preserve"> </w:t>
                            </w:r>
                            <w:r>
                              <w:rPr>
                                <w:lang w:val="fi-FI"/>
                              </w:rPr>
                              <w:t>–</w:t>
                            </w:r>
                            <w:r w:rsidRPr="00BB2638">
                              <w:rPr>
                                <w:lang w:val="fi-FI"/>
                              </w:rPr>
                              <w:t xml:space="preserve"> y</w:t>
                            </w:r>
                            <w:r>
                              <w:rPr>
                                <w:lang w:val="fi-FI"/>
                              </w:rPr>
                              <w:t>0</w:t>
                            </w:r>
                            <w:r w:rsidRPr="00BB2638">
                              <w:rPr>
                                <w:lang w:val="fi-FI"/>
                              </w:rPr>
                              <w:t>;</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755092E3" w14:textId="21F55146" w:rsidR="00720B40" w:rsidRPr="00720B40" w:rsidRDefault="00BB2638" w:rsidP="00720B40">
                            <w:pPr>
                              <w:pStyle w:val="Code"/>
                            </w:pPr>
                            <w:r>
                              <w:tab/>
                            </w:r>
                            <w:r>
                              <w:tab/>
                            </w:r>
                            <w:r w:rsidR="00720B40" w:rsidRPr="00720B40">
                              <w:t>accumulatedErrorInt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DD93E81" w:rsidR="00720B40" w:rsidRPr="00720B40" w:rsidRDefault="00BB2638" w:rsidP="00720B40">
                            <w:pPr>
                              <w:pStyle w:val="Code"/>
                            </w:pPr>
                            <w:r>
                              <w:tab/>
                            </w:r>
                            <w:r>
                              <w:tab/>
                            </w:r>
                            <w:r>
                              <w:tab/>
                            </w:r>
                            <w:r w:rsidR="00720B40" w:rsidRPr="00720B40">
                              <w:t>PutPixel(x, y)</w:t>
                            </w:r>
                          </w:p>
                          <w:p w14:paraId="5A6B79CF" w14:textId="77EB0C59" w:rsidR="00720B40" w:rsidRPr="00720B40" w:rsidRDefault="00BB2638" w:rsidP="00720B40">
                            <w:pPr>
                              <w:pStyle w:val="Code"/>
                            </w:pPr>
                            <w:r>
                              <w:tab/>
                            </w:r>
                            <w:r>
                              <w:tab/>
                            </w:r>
                            <w:r>
                              <w:tab/>
                            </w:r>
                            <w:r w:rsidR="00720B40" w:rsidRPr="00720B40">
                              <w:t>accumulatedErrorInt += 2 * dy</w:t>
                            </w:r>
                          </w:p>
                          <w:p w14:paraId="682CEFD6" w14:textId="581BA1F0" w:rsidR="00720B40" w:rsidRPr="00720B40" w:rsidRDefault="00BB2638" w:rsidP="00720B40">
                            <w:pPr>
                              <w:pStyle w:val="Code"/>
                            </w:pPr>
                            <w:r>
                              <w:tab/>
                            </w:r>
                            <w:r>
                              <w:tab/>
                            </w:r>
                            <w:r>
                              <w:tab/>
                            </w:r>
                            <w:r w:rsidR="00720B40" w:rsidRPr="00720B40">
                              <w:t>if accumulatedErrorInt &gt; dx:</w:t>
                            </w:r>
                          </w:p>
                          <w:p w14:paraId="1EF9C554" w14:textId="38F473DD" w:rsidR="00720B40" w:rsidRPr="00720B40" w:rsidRDefault="00BB2638" w:rsidP="00720B40">
                            <w:pPr>
                              <w:pStyle w:val="Code"/>
                            </w:pPr>
                            <w:r>
                              <w:tab/>
                            </w:r>
                            <w:r>
                              <w:tab/>
                            </w:r>
                            <w:r>
                              <w:tab/>
                            </w:r>
                            <w:r>
                              <w:tab/>
                            </w:r>
                            <w:r w:rsidR="00720B40" w:rsidRPr="00720B40">
                              <w:t>y += yi</w:t>
                            </w:r>
                          </w:p>
                          <w:p w14:paraId="688B6B05" w14:textId="6265C1EB" w:rsidR="00720B40" w:rsidRDefault="00BB2638" w:rsidP="00720B40">
                            <w:pPr>
                              <w:pStyle w:val="Code"/>
                            </w:pPr>
                            <w:r>
                              <w:tab/>
                            </w:r>
                            <w:r>
                              <w:tab/>
                            </w:r>
                            <w:r>
                              <w:tab/>
                            </w:r>
                            <w:r>
                              <w:tab/>
                            </w:r>
                            <w:r w:rsidR="00720B40" w:rsidRPr="00720B40">
                              <w:t>accumulatedErrorInt -= 2 * dx</w:t>
                            </w:r>
                          </w:p>
                          <w:p w14:paraId="7FC8AFE5" w14:textId="77777777" w:rsidR="00BB2638" w:rsidRPr="00720B40" w:rsidRDefault="00BB2638" w:rsidP="00720B40">
                            <w:pPr>
                              <w:pStyle w:val="Code"/>
                            </w:pPr>
                          </w:p>
                          <w:p w14:paraId="2C3412F8" w14:textId="64C87EB8" w:rsidR="00BB2638" w:rsidRDefault="00720B40" w:rsidP="00BB2638">
                            <w:pPr>
                              <w:pStyle w:val="Code"/>
                            </w:pPr>
                            <w:r w:rsidRPr="00720B40">
                              <w:t xml:space="preserve">    else: </w:t>
                            </w:r>
                          </w:p>
                          <w:p w14:paraId="3913F77E" w14:textId="4675B1D5" w:rsidR="00BB2638" w:rsidRPr="00720B40" w:rsidRDefault="00BB2638" w:rsidP="00BB2638">
                            <w:pPr>
                              <w:pStyle w:val="Code"/>
                            </w:pPr>
                            <w:r w:rsidRPr="00720B40">
                              <w:t xml:space="preserve">        //Make sure starting point is before ending point</w:t>
                            </w:r>
                          </w:p>
                          <w:p w14:paraId="4E0A7EEE" w14:textId="77777777" w:rsidR="00BB2638" w:rsidRPr="00720B40" w:rsidRDefault="00BB2638" w:rsidP="00BB2638">
                            <w:pPr>
                              <w:pStyle w:val="Code"/>
                            </w:pPr>
                            <w:r w:rsidRPr="00720B40">
                              <w:t xml:space="preserve">        if y0 &gt; y1:</w:t>
                            </w:r>
                          </w:p>
                          <w:p w14:paraId="03B4485B" w14:textId="77777777" w:rsidR="00BB2638" w:rsidRPr="00720B40" w:rsidRDefault="00BB2638" w:rsidP="00BB2638">
                            <w:pPr>
                              <w:pStyle w:val="Code"/>
                            </w:pPr>
                            <w:r w:rsidRPr="00720B40">
                              <w:t xml:space="preserve">            swap(x0, x1)</w:t>
                            </w:r>
                          </w:p>
                          <w:p w14:paraId="4F95706C" w14:textId="7AB255BF" w:rsidR="00720B40" w:rsidRPr="00720B40" w:rsidRDefault="00BB2638" w:rsidP="00720B40">
                            <w:pPr>
                              <w:pStyle w:val="Code"/>
                            </w:pPr>
                            <w:r w:rsidRPr="00720B40">
                              <w:t xml:space="preserve">            swap(y0, y1)</w:t>
                            </w:r>
                          </w:p>
                          <w:p w14:paraId="3306C06B" w14:textId="77777777" w:rsidR="00720B40" w:rsidRPr="00720B40" w:rsidRDefault="00720B40" w:rsidP="00720B40">
                            <w:pPr>
                              <w:pStyle w:val="Code"/>
                            </w:pPr>
                            <w:r w:rsidRPr="00720B40">
                              <w:t xml:space="preserve">        //If slope is positive increment x, else decrement</w:t>
                            </w:r>
                          </w:p>
                          <w:p w14:paraId="251092E7" w14:textId="77777777" w:rsidR="00720B40" w:rsidRPr="00720B40" w:rsidRDefault="00720B40" w:rsidP="00720B40">
                            <w:pPr>
                              <w:pStyle w:val="Code"/>
                            </w:pPr>
                            <w:r w:rsidRPr="00720B40">
                              <w:t xml:space="preserve">        xi = 1</w:t>
                            </w:r>
                          </w:p>
                          <w:p w14:paraId="07E06D15" w14:textId="77777777" w:rsidR="00720B40" w:rsidRPr="00720B40" w:rsidRDefault="00720B40" w:rsidP="00720B40">
                            <w:pPr>
                              <w:pStyle w:val="Code"/>
                            </w:pPr>
                            <w:r w:rsidRPr="00720B40">
                              <w:t xml:space="preserve">        if dx &lt; 0:</w:t>
                            </w:r>
                          </w:p>
                          <w:p w14:paraId="47C564D8" w14:textId="77777777" w:rsidR="00720B40" w:rsidRPr="00720B40" w:rsidRDefault="00720B40" w:rsidP="00720B40">
                            <w:pPr>
                              <w:pStyle w:val="Code"/>
                            </w:pPr>
                            <w:r w:rsidRPr="00720B40">
                              <w:t xml:space="preserve">            xi = -1</w:t>
                            </w:r>
                          </w:p>
                          <w:p w14:paraId="7ABA7E5E" w14:textId="77777777" w:rsidR="00720B40" w:rsidRPr="00720B40" w:rsidRDefault="00720B40" w:rsidP="00720B40">
                            <w:pPr>
                              <w:pStyle w:val="Code"/>
                            </w:pPr>
                            <w:r w:rsidRPr="00720B40">
                              <w:t xml:space="preserve">            dx = -dx</w:t>
                            </w:r>
                          </w:p>
                          <w:p w14:paraId="4D7F419E" w14:textId="77777777" w:rsidR="00720B40" w:rsidRPr="00720B40" w:rsidRDefault="00720B40" w:rsidP="00720B40">
                            <w:pPr>
                              <w:pStyle w:val="Code"/>
                            </w:pPr>
                            <w:r w:rsidRPr="00720B40">
                              <w:t xml:space="preserve">        x = x0</w:t>
                            </w:r>
                          </w:p>
                          <w:p w14:paraId="26052F1B" w14:textId="77777777" w:rsidR="00720B40" w:rsidRPr="00720B40" w:rsidRDefault="00720B40" w:rsidP="00720B40">
                            <w:pPr>
                              <w:pStyle w:val="Code"/>
                            </w:pPr>
                            <w:r w:rsidRPr="00720B40">
                              <w:t xml:space="preserve">        accumulatedErrorInt = 0</w:t>
                            </w:r>
                          </w:p>
                          <w:p w14:paraId="2FECD715" w14:textId="77777777" w:rsidR="00720B40" w:rsidRPr="00720B40" w:rsidRDefault="00720B40" w:rsidP="00720B40">
                            <w:pPr>
                              <w:pStyle w:val="Code"/>
                            </w:pPr>
                            <w:r w:rsidRPr="00720B40">
                              <w:t xml:space="preserve">        //For each y position, plot the corresponding x</w:t>
                            </w:r>
                          </w:p>
                          <w:p w14:paraId="2C0403EB" w14:textId="77777777" w:rsidR="00720B40" w:rsidRPr="00720B40" w:rsidRDefault="00720B40" w:rsidP="00720B40">
                            <w:pPr>
                              <w:pStyle w:val="Code"/>
                            </w:pPr>
                            <w:r w:rsidRPr="00720B40">
                              <w:t xml:space="preserve">        for y from y0 to y1:</w:t>
                            </w:r>
                          </w:p>
                          <w:p w14:paraId="31170632" w14:textId="77777777" w:rsidR="00720B40" w:rsidRPr="00720B40" w:rsidRDefault="00720B40" w:rsidP="00720B40">
                            <w:pPr>
                              <w:pStyle w:val="Code"/>
                            </w:pPr>
                            <w:r w:rsidRPr="00720B40">
                              <w:t xml:space="preserve">            PutPixel(x, y)</w:t>
                            </w:r>
                          </w:p>
                          <w:p w14:paraId="5B556C00" w14:textId="77777777" w:rsidR="00720B40" w:rsidRPr="00720B40" w:rsidRDefault="00720B40" w:rsidP="00720B40">
                            <w:pPr>
                              <w:pStyle w:val="Code"/>
                            </w:pPr>
                            <w:r w:rsidRPr="00720B40">
                              <w:t xml:space="preserve">            accumulatedErrorInt += 2 * dy</w:t>
                            </w:r>
                          </w:p>
                          <w:p w14:paraId="771D32E8" w14:textId="77777777" w:rsidR="00720B40" w:rsidRPr="00720B40" w:rsidRDefault="00720B40" w:rsidP="00720B40">
                            <w:pPr>
                              <w:pStyle w:val="Code"/>
                            </w:pPr>
                            <w:r w:rsidRPr="00720B40">
                              <w:t xml:space="preserve">            if accumulatedErrorInt &gt; dx:</w:t>
                            </w:r>
                          </w:p>
                          <w:p w14:paraId="3636F89A" w14:textId="77777777" w:rsidR="00720B40" w:rsidRPr="00720B40" w:rsidRDefault="00720B40" w:rsidP="00720B40">
                            <w:pPr>
                              <w:pStyle w:val="Code"/>
                            </w:pPr>
                            <w:r w:rsidRPr="00720B40">
                              <w:t xml:space="preserve">                x += xi</w:t>
                            </w:r>
                          </w:p>
                          <w:p w14:paraId="75EBEB68" w14:textId="77777777" w:rsidR="00720B40" w:rsidRPr="00720B40" w:rsidRDefault="00720B40" w:rsidP="00720B40">
                            <w:pPr>
                              <w:pStyle w:val="Code"/>
                            </w:pPr>
                            <w:r w:rsidRPr="00720B40">
                              <w:t xml:space="preserve">                accumulatedErrorInt -= 2 * dx</w:t>
                            </w:r>
                          </w:p>
                          <w:p w14:paraId="6FFE1142" w14:textId="77777777" w:rsidR="00720B40" w:rsidRPr="001A648D" w:rsidRDefault="00720B40" w:rsidP="00720B40">
                            <w:pPr>
                              <w:pStyle w:val="Code"/>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282D9" id="_x0000_s1030" type="#_x0000_t202" style="position:absolute;left:0;text-align:left;margin-left:377.8pt;margin-top:29.9pt;width:429pt;height:568.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">
                <v:textbox>
                  <w:txbxContent>
                    <w:p w14:paraId="4582467B" w14:textId="77777777" w:rsidR="00720B40" w:rsidRPr="00720B40" w:rsidRDefault="00720B40" w:rsidP="00720B40">
                      <w:pPr>
                        <w:pStyle w:val="Code"/>
                      </w:pPr>
                      <w:r w:rsidRPr="00720B40">
                        <w:t>DrawLine(x0, y0, x1, y1):</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Default="00BB2638" w:rsidP="00BB2638">
                      <w:pPr>
                        <w:pStyle w:val="Code"/>
                        <w:rPr>
                          <w:lang w:val="fi-FI"/>
                        </w:rPr>
                      </w:pPr>
                      <w:r>
                        <w:rPr>
                          <w:lang w:val="fi-FI"/>
                        </w:rPr>
                        <w:tab/>
                      </w:r>
                      <w:r>
                        <w:rPr>
                          <w:lang w:val="fi-FI"/>
                        </w:rPr>
                        <w:tab/>
                      </w:r>
                      <w:r w:rsidRPr="00BB2638">
                        <w:rPr>
                          <w:lang w:val="fi-FI"/>
                        </w:rPr>
                        <w:t>dy = y</w:t>
                      </w:r>
                      <w:r>
                        <w:rPr>
                          <w:lang w:val="fi-FI"/>
                        </w:rPr>
                        <w:t>1</w:t>
                      </w:r>
                      <w:r w:rsidRPr="00BB2638">
                        <w:rPr>
                          <w:lang w:val="fi-FI"/>
                        </w:rPr>
                        <w:t xml:space="preserve"> </w:t>
                      </w:r>
                      <w:r>
                        <w:rPr>
                          <w:lang w:val="fi-FI"/>
                        </w:rPr>
                        <w:t>–</w:t>
                      </w:r>
                      <w:r w:rsidRPr="00BB2638">
                        <w:rPr>
                          <w:lang w:val="fi-FI"/>
                        </w:rPr>
                        <w:t xml:space="preserve"> y</w:t>
                      </w:r>
                      <w:r>
                        <w:rPr>
                          <w:lang w:val="fi-FI"/>
                        </w:rPr>
                        <w:t>0</w:t>
                      </w:r>
                      <w:r w:rsidRPr="00BB2638">
                        <w:rPr>
                          <w:lang w:val="fi-FI"/>
                        </w:rPr>
                        <w:t>;</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755092E3" w14:textId="21F55146" w:rsidR="00720B40" w:rsidRPr="00720B40" w:rsidRDefault="00BB2638" w:rsidP="00720B40">
                      <w:pPr>
                        <w:pStyle w:val="Code"/>
                      </w:pPr>
                      <w:r>
                        <w:tab/>
                      </w:r>
                      <w:r>
                        <w:tab/>
                      </w:r>
                      <w:r w:rsidR="00720B40" w:rsidRPr="00720B40">
                        <w:t>accumulatedErrorInt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DD93E81" w:rsidR="00720B40" w:rsidRPr="00720B40" w:rsidRDefault="00BB2638" w:rsidP="00720B40">
                      <w:pPr>
                        <w:pStyle w:val="Code"/>
                      </w:pPr>
                      <w:r>
                        <w:tab/>
                      </w:r>
                      <w:r>
                        <w:tab/>
                      </w:r>
                      <w:r>
                        <w:tab/>
                      </w:r>
                      <w:r w:rsidR="00720B40" w:rsidRPr="00720B40">
                        <w:t>PutPixel(x, y)</w:t>
                      </w:r>
                    </w:p>
                    <w:p w14:paraId="5A6B79CF" w14:textId="77EB0C59" w:rsidR="00720B40" w:rsidRPr="00720B40" w:rsidRDefault="00BB2638" w:rsidP="00720B40">
                      <w:pPr>
                        <w:pStyle w:val="Code"/>
                      </w:pPr>
                      <w:r>
                        <w:tab/>
                      </w:r>
                      <w:r>
                        <w:tab/>
                      </w:r>
                      <w:r>
                        <w:tab/>
                      </w:r>
                      <w:r w:rsidR="00720B40" w:rsidRPr="00720B40">
                        <w:t>accumulatedErrorInt += 2 * dy</w:t>
                      </w:r>
                    </w:p>
                    <w:p w14:paraId="682CEFD6" w14:textId="581BA1F0" w:rsidR="00720B40" w:rsidRPr="00720B40" w:rsidRDefault="00BB2638" w:rsidP="00720B40">
                      <w:pPr>
                        <w:pStyle w:val="Code"/>
                      </w:pPr>
                      <w:r>
                        <w:tab/>
                      </w:r>
                      <w:r>
                        <w:tab/>
                      </w:r>
                      <w:r>
                        <w:tab/>
                      </w:r>
                      <w:r w:rsidR="00720B40" w:rsidRPr="00720B40">
                        <w:t>if accumulatedErrorInt &gt; dx:</w:t>
                      </w:r>
                    </w:p>
                    <w:p w14:paraId="1EF9C554" w14:textId="38F473DD" w:rsidR="00720B40" w:rsidRPr="00720B40" w:rsidRDefault="00BB2638" w:rsidP="00720B40">
                      <w:pPr>
                        <w:pStyle w:val="Code"/>
                      </w:pPr>
                      <w:r>
                        <w:tab/>
                      </w:r>
                      <w:r>
                        <w:tab/>
                      </w:r>
                      <w:r>
                        <w:tab/>
                      </w:r>
                      <w:r>
                        <w:tab/>
                      </w:r>
                      <w:r w:rsidR="00720B40" w:rsidRPr="00720B40">
                        <w:t>y += yi</w:t>
                      </w:r>
                    </w:p>
                    <w:p w14:paraId="688B6B05" w14:textId="6265C1EB" w:rsidR="00720B40" w:rsidRDefault="00BB2638" w:rsidP="00720B40">
                      <w:pPr>
                        <w:pStyle w:val="Code"/>
                      </w:pPr>
                      <w:r>
                        <w:tab/>
                      </w:r>
                      <w:r>
                        <w:tab/>
                      </w:r>
                      <w:r>
                        <w:tab/>
                      </w:r>
                      <w:r>
                        <w:tab/>
                      </w:r>
                      <w:r w:rsidR="00720B40" w:rsidRPr="00720B40">
                        <w:t>accumulatedErrorInt -= 2 * dx</w:t>
                      </w:r>
                    </w:p>
                    <w:p w14:paraId="7FC8AFE5" w14:textId="77777777" w:rsidR="00BB2638" w:rsidRPr="00720B40" w:rsidRDefault="00BB2638" w:rsidP="00720B40">
                      <w:pPr>
                        <w:pStyle w:val="Code"/>
                      </w:pPr>
                    </w:p>
                    <w:p w14:paraId="2C3412F8" w14:textId="64C87EB8" w:rsidR="00BB2638" w:rsidRDefault="00720B40" w:rsidP="00BB2638">
                      <w:pPr>
                        <w:pStyle w:val="Code"/>
                      </w:pPr>
                      <w:r w:rsidRPr="00720B40">
                        <w:t xml:space="preserve">    else: </w:t>
                      </w:r>
                    </w:p>
                    <w:p w14:paraId="3913F77E" w14:textId="4675B1D5" w:rsidR="00BB2638" w:rsidRPr="00720B40" w:rsidRDefault="00BB2638" w:rsidP="00BB2638">
                      <w:pPr>
                        <w:pStyle w:val="Code"/>
                      </w:pPr>
                      <w:r w:rsidRPr="00720B40">
                        <w:t xml:space="preserve">        //Make sure starting point is before ending point</w:t>
                      </w:r>
                    </w:p>
                    <w:p w14:paraId="4E0A7EEE" w14:textId="77777777" w:rsidR="00BB2638" w:rsidRPr="00720B40" w:rsidRDefault="00BB2638" w:rsidP="00BB2638">
                      <w:pPr>
                        <w:pStyle w:val="Code"/>
                      </w:pPr>
                      <w:r w:rsidRPr="00720B40">
                        <w:t xml:space="preserve">        if y0 &gt; y1:</w:t>
                      </w:r>
                    </w:p>
                    <w:p w14:paraId="03B4485B" w14:textId="77777777" w:rsidR="00BB2638" w:rsidRPr="00720B40" w:rsidRDefault="00BB2638" w:rsidP="00BB2638">
                      <w:pPr>
                        <w:pStyle w:val="Code"/>
                      </w:pPr>
                      <w:r w:rsidRPr="00720B40">
                        <w:t xml:space="preserve">            swap(x0, x1)</w:t>
                      </w:r>
                    </w:p>
                    <w:p w14:paraId="4F95706C" w14:textId="7AB255BF" w:rsidR="00720B40" w:rsidRPr="00720B40" w:rsidRDefault="00BB2638" w:rsidP="00720B40">
                      <w:pPr>
                        <w:pStyle w:val="Code"/>
                      </w:pPr>
                      <w:r w:rsidRPr="00720B40">
                        <w:t xml:space="preserve">            swap(y0, y1)</w:t>
                      </w:r>
                    </w:p>
                    <w:p w14:paraId="3306C06B" w14:textId="77777777" w:rsidR="00720B40" w:rsidRPr="00720B40" w:rsidRDefault="00720B40" w:rsidP="00720B40">
                      <w:pPr>
                        <w:pStyle w:val="Code"/>
                      </w:pPr>
                      <w:r w:rsidRPr="00720B40">
                        <w:t xml:space="preserve">        //If slope is positive increment x, else decrement</w:t>
                      </w:r>
                    </w:p>
                    <w:p w14:paraId="251092E7" w14:textId="77777777" w:rsidR="00720B40" w:rsidRPr="00720B40" w:rsidRDefault="00720B40" w:rsidP="00720B40">
                      <w:pPr>
                        <w:pStyle w:val="Code"/>
                      </w:pPr>
                      <w:r w:rsidRPr="00720B40">
                        <w:t xml:space="preserve">        xi = 1</w:t>
                      </w:r>
                    </w:p>
                    <w:p w14:paraId="07E06D15" w14:textId="77777777" w:rsidR="00720B40" w:rsidRPr="00720B40" w:rsidRDefault="00720B40" w:rsidP="00720B40">
                      <w:pPr>
                        <w:pStyle w:val="Code"/>
                      </w:pPr>
                      <w:r w:rsidRPr="00720B40">
                        <w:t xml:space="preserve">        if dx &lt; 0:</w:t>
                      </w:r>
                    </w:p>
                    <w:p w14:paraId="47C564D8" w14:textId="77777777" w:rsidR="00720B40" w:rsidRPr="00720B40" w:rsidRDefault="00720B40" w:rsidP="00720B40">
                      <w:pPr>
                        <w:pStyle w:val="Code"/>
                      </w:pPr>
                      <w:r w:rsidRPr="00720B40">
                        <w:t xml:space="preserve">            xi = -1</w:t>
                      </w:r>
                    </w:p>
                    <w:p w14:paraId="7ABA7E5E" w14:textId="77777777" w:rsidR="00720B40" w:rsidRPr="00720B40" w:rsidRDefault="00720B40" w:rsidP="00720B40">
                      <w:pPr>
                        <w:pStyle w:val="Code"/>
                      </w:pPr>
                      <w:r w:rsidRPr="00720B40">
                        <w:t xml:space="preserve">            dx = -dx</w:t>
                      </w:r>
                    </w:p>
                    <w:p w14:paraId="4D7F419E" w14:textId="77777777" w:rsidR="00720B40" w:rsidRPr="00720B40" w:rsidRDefault="00720B40" w:rsidP="00720B40">
                      <w:pPr>
                        <w:pStyle w:val="Code"/>
                      </w:pPr>
                      <w:r w:rsidRPr="00720B40">
                        <w:t xml:space="preserve">        x = x0</w:t>
                      </w:r>
                    </w:p>
                    <w:p w14:paraId="26052F1B" w14:textId="77777777" w:rsidR="00720B40" w:rsidRPr="00720B40" w:rsidRDefault="00720B40" w:rsidP="00720B40">
                      <w:pPr>
                        <w:pStyle w:val="Code"/>
                      </w:pPr>
                      <w:r w:rsidRPr="00720B40">
                        <w:t xml:space="preserve">        accumulatedErrorInt = 0</w:t>
                      </w:r>
                    </w:p>
                    <w:p w14:paraId="2FECD715" w14:textId="77777777" w:rsidR="00720B40" w:rsidRPr="00720B40" w:rsidRDefault="00720B40" w:rsidP="00720B40">
                      <w:pPr>
                        <w:pStyle w:val="Code"/>
                      </w:pPr>
                      <w:r w:rsidRPr="00720B40">
                        <w:t xml:space="preserve">        //For each y position, plot the corresponding x</w:t>
                      </w:r>
                    </w:p>
                    <w:p w14:paraId="2C0403EB" w14:textId="77777777" w:rsidR="00720B40" w:rsidRPr="00720B40" w:rsidRDefault="00720B40" w:rsidP="00720B40">
                      <w:pPr>
                        <w:pStyle w:val="Code"/>
                      </w:pPr>
                      <w:r w:rsidRPr="00720B40">
                        <w:t xml:space="preserve">        for y from y0 to y1:</w:t>
                      </w:r>
                    </w:p>
                    <w:p w14:paraId="31170632" w14:textId="77777777" w:rsidR="00720B40" w:rsidRPr="00720B40" w:rsidRDefault="00720B40" w:rsidP="00720B40">
                      <w:pPr>
                        <w:pStyle w:val="Code"/>
                      </w:pPr>
                      <w:r w:rsidRPr="00720B40">
                        <w:t xml:space="preserve">            PutPixel(x, y)</w:t>
                      </w:r>
                    </w:p>
                    <w:p w14:paraId="5B556C00" w14:textId="77777777" w:rsidR="00720B40" w:rsidRPr="00720B40" w:rsidRDefault="00720B40" w:rsidP="00720B40">
                      <w:pPr>
                        <w:pStyle w:val="Code"/>
                      </w:pPr>
                      <w:r w:rsidRPr="00720B40">
                        <w:t xml:space="preserve">            accumulatedErrorInt += 2 * dy</w:t>
                      </w:r>
                    </w:p>
                    <w:p w14:paraId="771D32E8" w14:textId="77777777" w:rsidR="00720B40" w:rsidRPr="00720B40" w:rsidRDefault="00720B40" w:rsidP="00720B40">
                      <w:pPr>
                        <w:pStyle w:val="Code"/>
                      </w:pPr>
                      <w:r w:rsidRPr="00720B40">
                        <w:t xml:space="preserve">            if accumulatedErrorInt &gt; dx:</w:t>
                      </w:r>
                    </w:p>
                    <w:p w14:paraId="3636F89A" w14:textId="77777777" w:rsidR="00720B40" w:rsidRPr="00720B40" w:rsidRDefault="00720B40" w:rsidP="00720B40">
                      <w:pPr>
                        <w:pStyle w:val="Code"/>
                      </w:pPr>
                      <w:r w:rsidRPr="00720B40">
                        <w:t xml:space="preserve">                x += xi</w:t>
                      </w:r>
                    </w:p>
                    <w:p w14:paraId="75EBEB68" w14:textId="77777777" w:rsidR="00720B40" w:rsidRPr="00720B40" w:rsidRDefault="00720B40" w:rsidP="00720B40">
                      <w:pPr>
                        <w:pStyle w:val="Code"/>
                      </w:pPr>
                      <w:r w:rsidRPr="00720B40">
                        <w:t xml:space="preserve">                accumulatedErrorInt -= 2 * dx</w:t>
                      </w:r>
                    </w:p>
                    <w:p w14:paraId="6FFE1142" w14:textId="77777777" w:rsidR="00720B40" w:rsidRPr="001A648D" w:rsidRDefault="00720B40" w:rsidP="00720B40">
                      <w:pPr>
                        <w:pStyle w:val="Code"/>
                        <w:rPr>
                          <w:szCs w:val="20"/>
                        </w:rPr>
                      </w:pPr>
                    </w:p>
                  </w:txbxContent>
                </v:textbox>
                <w10:wrap type="tight" anchorx="margin"/>
              </v:shape>
            </w:pict>
          </mc:Fallback>
        </mc:AlternateContent>
      </w:r>
    </w:p>
    <w:p w14:paraId="07EFF5D3" w14:textId="322C8684" w:rsidR="002F52AA" w:rsidRDefault="002F52AA" w:rsidP="002F52AA">
      <w:pPr>
        <w:pStyle w:val="Heading3"/>
        <w:rPr>
          <w:lang w:val="en-US"/>
        </w:rPr>
      </w:pPr>
      <w:bookmarkStart w:id="8" w:name="_Toc167637622"/>
      <w:r w:rsidRPr="002F52AA">
        <w:rPr>
          <w:lang w:val="en-US"/>
        </w:rPr>
        <w:lastRenderedPageBreak/>
        <w:t>Rasterizing Triangles</w:t>
      </w:r>
      <w:bookmarkEnd w:id="8"/>
    </w:p>
    <w:p w14:paraId="1EFE4054" w14:textId="1FFF1EB1" w:rsidR="002F52AA" w:rsidRP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p>
    <w:p w14:paraId="5F5B27B9" w14:textId="77777777" w:rsidR="002F52AA" w:rsidRPr="002F52AA" w:rsidRDefault="002F52AA" w:rsidP="002F52AA">
      <w:pPr>
        <w:pStyle w:val="Perusteksti"/>
        <w:rPr>
          <w:lang w:val="en-US"/>
        </w:rPr>
      </w:pPr>
      <w:proofErr w:type="spellStart"/>
      <w:proofErr w:type="gramStart"/>
      <w:r w:rsidRPr="002F52AA">
        <w:rPr>
          <w:lang w:val="en-US"/>
        </w:rPr>
        <w:t>DrawWireframeTriangle</w:t>
      </w:r>
      <w:proofErr w:type="spellEnd"/>
      <w:r w:rsidRPr="002F52AA">
        <w:rPr>
          <w:lang w:val="en-US"/>
        </w:rPr>
        <w:t>(</w:t>
      </w:r>
      <w:proofErr w:type="gramEnd"/>
      <w:r w:rsidRPr="002F52AA">
        <w:rPr>
          <w:lang w:val="en-US"/>
        </w:rPr>
        <w:t>v0, v1, v2):</w:t>
      </w:r>
    </w:p>
    <w:p w14:paraId="470FC6F7"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v0, v1)</w:t>
      </w:r>
    </w:p>
    <w:p w14:paraId="4350CBA5"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v1, v2)</w:t>
      </w:r>
    </w:p>
    <w:p w14:paraId="00C39667" w14:textId="445FB092"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v2, v0)</w:t>
      </w:r>
    </w:p>
    <w:p w14:paraId="6A6D95A7" w14:textId="77777777" w:rsidR="002F52AA" w:rsidRPr="002F52AA" w:rsidRDefault="002F52AA" w:rsidP="002F52AA">
      <w:pPr>
        <w:pStyle w:val="Perusteksti"/>
        <w:rPr>
          <w:lang w:val="en-US"/>
        </w:rPr>
      </w:pPr>
    </w:p>
    <w:p w14:paraId="09131644" w14:textId="14DC301A" w:rsidR="002F52AA" w:rsidRPr="002F52AA" w:rsidRDefault="002F52AA" w:rsidP="002F52AA">
      <w:pPr>
        <w:pStyle w:val="Perusteksti"/>
        <w:rPr>
          <w:lang w:val="en-US"/>
        </w:rPr>
      </w:pPr>
      <w:r w:rsidRPr="002F52AA">
        <w:rPr>
          <w:lang w:val="en-US"/>
        </w:rPr>
        <w:t>This function, however, only draws a wireframe triangle, meaning only its edges are colored in. We also need a function to draw a filled in triangle. A simple method for doing this is drawing the triangle entirely out of horizontal lines. To do this, we can simply iterate over every y in between the triangle's top and bottom vertices and draw a line from the left side to the right: [1.]</w:t>
      </w:r>
    </w:p>
    <w:p w14:paraId="2C87E494" w14:textId="77777777" w:rsidR="002F52AA" w:rsidRPr="002F52AA" w:rsidRDefault="002F52AA" w:rsidP="002F52AA">
      <w:pPr>
        <w:pStyle w:val="Perusteksti"/>
        <w:rPr>
          <w:lang w:val="en-US"/>
        </w:rPr>
      </w:pPr>
      <w:r w:rsidRPr="002F52AA">
        <w:rPr>
          <w:lang w:val="en-US"/>
        </w:rPr>
        <w:t xml:space="preserve">for y from </w:t>
      </w:r>
      <w:proofErr w:type="spellStart"/>
      <w:r w:rsidRPr="002F52AA">
        <w:rPr>
          <w:lang w:val="en-US"/>
        </w:rPr>
        <w:t>topY</w:t>
      </w:r>
      <w:proofErr w:type="spellEnd"/>
      <w:r w:rsidRPr="002F52AA">
        <w:rPr>
          <w:lang w:val="en-US"/>
        </w:rPr>
        <w:t xml:space="preserve"> to </w:t>
      </w:r>
      <w:proofErr w:type="spellStart"/>
      <w:r w:rsidRPr="002F52AA">
        <w:rPr>
          <w:lang w:val="en-US"/>
        </w:rPr>
        <w:t>bottomY</w:t>
      </w:r>
      <w:proofErr w:type="spellEnd"/>
      <w:r w:rsidRPr="002F52AA">
        <w:rPr>
          <w:lang w:val="en-US"/>
        </w:rPr>
        <w:t>:</w:t>
      </w:r>
    </w:p>
    <w:p w14:paraId="7458D036"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w:t>
      </w:r>
      <w:proofErr w:type="spellEnd"/>
      <w:r w:rsidRPr="002F52AA">
        <w:rPr>
          <w:lang w:val="en-US"/>
        </w:rPr>
        <w:t xml:space="preserve">, </w:t>
      </w:r>
      <w:proofErr w:type="spellStart"/>
      <w:r w:rsidRPr="002F52AA">
        <w:rPr>
          <w:lang w:val="en-US"/>
        </w:rPr>
        <w:t>leftBound</w:t>
      </w:r>
      <w:proofErr w:type="spellEnd"/>
      <w:r w:rsidRPr="002F52AA">
        <w:rPr>
          <w:lang w:val="en-US"/>
        </w:rPr>
        <w:t xml:space="preserve"> = </w:t>
      </w:r>
      <w:proofErr w:type="spellStart"/>
      <w:proofErr w:type="gramStart"/>
      <w:r w:rsidRPr="002F52AA">
        <w:rPr>
          <w:lang w:val="en-US"/>
        </w:rPr>
        <w:t>CalculateBounds</w:t>
      </w:r>
      <w:proofErr w:type="spellEnd"/>
      <w:r w:rsidRPr="002F52AA">
        <w:rPr>
          <w:lang w:val="en-US"/>
        </w:rPr>
        <w:t>(</w:t>
      </w:r>
      <w:proofErr w:type="gramEnd"/>
      <w:r w:rsidRPr="002F52AA">
        <w:rPr>
          <w:lang w:val="en-US"/>
        </w:rPr>
        <w:t>)</w:t>
      </w:r>
    </w:p>
    <w:p w14:paraId="0E38AEA4"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spellStart"/>
      <w:proofErr w:type="gramEnd"/>
      <w:r w:rsidRPr="002F52AA">
        <w:rPr>
          <w:lang w:val="en-US"/>
        </w:rPr>
        <w:t>rightBound</w:t>
      </w:r>
      <w:proofErr w:type="spellEnd"/>
      <w:r w:rsidRPr="002F52AA">
        <w:rPr>
          <w:lang w:val="en-US"/>
        </w:rPr>
        <w:t xml:space="preserve">, y, </w:t>
      </w:r>
      <w:proofErr w:type="spellStart"/>
      <w:r w:rsidRPr="002F52AA">
        <w:rPr>
          <w:lang w:val="en-US"/>
        </w:rPr>
        <w:t>leftBound</w:t>
      </w:r>
      <w:proofErr w:type="spellEnd"/>
      <w:r w:rsidRPr="002F52AA">
        <w:rPr>
          <w:lang w:val="en-US"/>
        </w:rPr>
        <w:t>, y)</w:t>
      </w:r>
    </w:p>
    <w:p w14:paraId="56F1BE8C" w14:textId="77777777" w:rsidR="002F52AA" w:rsidRPr="002F52AA" w:rsidRDefault="002F52AA" w:rsidP="002F52AA">
      <w:pPr>
        <w:pStyle w:val="Perusteksti"/>
        <w:rPr>
          <w:lang w:val="en-US"/>
        </w:rPr>
      </w:pPr>
    </w:p>
    <w:p w14:paraId="1327E8F0" w14:textId="79970CD5" w:rsidR="002F52AA" w:rsidRPr="002F52AA"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[v2, v0], where one of these lines will be an entire side and the other side will be made up of the remaining two. Since we sorted the vertices, we know [v2, v0] will always be the continuous side, while [v0, v1] and [v1, v2] will make up the segmented side. [1.] Now, to get the x bound we will interpolate the x position of the line at each y:</w:t>
      </w:r>
    </w:p>
    <w:p w14:paraId="4F6501A4" w14:textId="447D3AA2" w:rsidR="002F52AA" w:rsidRPr="002F52AA" w:rsidRDefault="002F52AA" w:rsidP="002F52AA">
      <w:pPr>
        <w:pStyle w:val="Perusteksti"/>
        <w:rPr>
          <w:lang w:val="en-US"/>
        </w:rPr>
      </w:pPr>
    </w:p>
    <w:p w14:paraId="70FCDFB2" w14:textId="77777777" w:rsidR="002F52AA" w:rsidRPr="002F52AA" w:rsidRDefault="002F52AA" w:rsidP="002F52AA">
      <w:pPr>
        <w:pStyle w:val="Perusteksti"/>
        <w:rPr>
          <w:lang w:val="en-US"/>
        </w:rPr>
      </w:pPr>
      <w:proofErr w:type="spellStart"/>
      <w:proofErr w:type="gramStart"/>
      <w:r w:rsidRPr="002F52AA">
        <w:rPr>
          <w:lang w:val="en-US"/>
        </w:rPr>
        <w:lastRenderedPageBreak/>
        <w:t>InterpolateX</w:t>
      </w:r>
      <w:proofErr w:type="spellEnd"/>
      <w:r w:rsidRPr="002F52AA">
        <w:rPr>
          <w:lang w:val="en-US"/>
        </w:rPr>
        <w:t>(</w:t>
      </w:r>
      <w:proofErr w:type="gramEnd"/>
      <w:r w:rsidRPr="002F52AA">
        <w:rPr>
          <w:lang w:val="en-US"/>
        </w:rPr>
        <w:t>v0, v1):</w:t>
      </w:r>
    </w:p>
    <w:p w14:paraId="301E97D1" w14:textId="77777777" w:rsidR="002F52AA" w:rsidRPr="002F52AA" w:rsidRDefault="002F52AA" w:rsidP="002F52AA">
      <w:pPr>
        <w:pStyle w:val="Perusteksti"/>
        <w:rPr>
          <w:lang w:val="en-US"/>
        </w:rPr>
      </w:pPr>
      <w:r w:rsidRPr="002F52AA">
        <w:rPr>
          <w:lang w:val="en-US"/>
        </w:rPr>
        <w:t xml:space="preserve">    m = (x1 - x0) / (y1 - y0)</w:t>
      </w:r>
    </w:p>
    <w:p w14:paraId="20B2F2FC" w14:textId="77777777" w:rsidR="002F52AA" w:rsidRPr="002F52AA" w:rsidRDefault="002F52AA" w:rsidP="002F52AA">
      <w:pPr>
        <w:pStyle w:val="Perusteksti"/>
        <w:rPr>
          <w:lang w:val="en-US"/>
        </w:rPr>
      </w:pPr>
      <w:r w:rsidRPr="002F52AA">
        <w:rPr>
          <w:lang w:val="en-US"/>
        </w:rPr>
        <w:t xml:space="preserve">    x = x0</w:t>
      </w:r>
    </w:p>
    <w:p w14:paraId="0C208105"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w:t>
      </w:r>
      <w:proofErr w:type="spellEnd"/>
      <w:r w:rsidRPr="002F52AA">
        <w:rPr>
          <w:lang w:val="en-US"/>
        </w:rPr>
        <w:t xml:space="preserve"> = []</w:t>
      </w:r>
    </w:p>
    <w:p w14:paraId="56025DA1"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33CEC7E6" w14:textId="77777777" w:rsidR="002F52AA" w:rsidRPr="002F52AA" w:rsidRDefault="002F52AA" w:rsidP="002F52AA">
      <w:pPr>
        <w:pStyle w:val="Perusteksti"/>
        <w:rPr>
          <w:lang w:val="en-US"/>
        </w:rPr>
      </w:pPr>
      <w:r w:rsidRPr="002F52AA">
        <w:rPr>
          <w:lang w:val="en-US"/>
        </w:rPr>
        <w:t xml:space="preserve">    //For each y position, get the corresponding x</w:t>
      </w:r>
    </w:p>
    <w:p w14:paraId="1ED7974D" w14:textId="77777777" w:rsidR="002F52AA" w:rsidRPr="002F52AA" w:rsidRDefault="002F52AA" w:rsidP="002F52AA">
      <w:pPr>
        <w:pStyle w:val="Perusteksti"/>
        <w:rPr>
          <w:lang w:val="en-US"/>
        </w:rPr>
      </w:pPr>
      <w:r w:rsidRPr="002F52AA">
        <w:rPr>
          <w:lang w:val="en-US"/>
        </w:rPr>
        <w:t xml:space="preserve">    for y from y0 to y1:</w:t>
      </w:r>
    </w:p>
    <w:p w14:paraId="4FD42928" w14:textId="77777777" w:rsidR="002F52AA" w:rsidRPr="002F52AA" w:rsidRDefault="002F52AA" w:rsidP="002F52AA">
      <w:pPr>
        <w:pStyle w:val="Perusteksti"/>
        <w:rPr>
          <w:lang w:val="en-US"/>
        </w:rPr>
      </w:pPr>
      <w:r w:rsidRPr="002F52AA">
        <w:rPr>
          <w:lang w:val="en-US"/>
        </w:rPr>
        <w:t xml:space="preserve">        x += m</w:t>
      </w:r>
    </w:p>
    <w:p w14:paraId="258BE3C9" w14:textId="006E528C"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02AE6B11" w14:textId="77777777" w:rsidR="002F52AA" w:rsidRPr="002F52AA" w:rsidRDefault="002F52AA" w:rsidP="002F52AA">
      <w:pPr>
        <w:pStyle w:val="Perusteksti"/>
        <w:rPr>
          <w:lang w:val="en-US"/>
        </w:rPr>
      </w:pPr>
    </w:p>
    <w:p w14:paraId="784E24DE" w14:textId="540B1DB7" w:rsidR="002F52AA" w:rsidRPr="002F52AA" w:rsidRDefault="002F52AA" w:rsidP="002F52AA">
      <w:pPr>
        <w:pStyle w:val="Perusteksti"/>
        <w:rPr>
          <w:lang w:val="en-US"/>
        </w:rPr>
      </w:pPr>
      <w:r w:rsidRPr="002F52AA">
        <w:rPr>
          <w:lang w:val="en-US"/>
        </w:rPr>
        <w:t>This function will return a list of x coordinates for every y position. To get the bounds all we need to do is combine the lists for the segmented side and figure out which list is the left and which is the right one. There will also be a duplicate position in the segmented list right where the two lines meet, so we must make sure to remove that. Puttin all this together we have a simple function to draw filled triangles: [1.]</w:t>
      </w:r>
    </w:p>
    <w:p w14:paraId="5A3954EC" w14:textId="35016B31" w:rsidR="002F52AA" w:rsidRPr="002F52AA" w:rsidRDefault="002F52AA" w:rsidP="002F52AA">
      <w:pPr>
        <w:pStyle w:val="Perusteksti"/>
        <w:rPr>
          <w:lang w:val="en-US"/>
        </w:rPr>
      </w:pPr>
    </w:p>
    <w:p w14:paraId="647BC5FD" w14:textId="77777777" w:rsidR="002F52AA" w:rsidRPr="002F52AA" w:rsidRDefault="002F52AA" w:rsidP="002F52AA">
      <w:pPr>
        <w:pStyle w:val="Perusteksti"/>
        <w:rPr>
          <w:lang w:val="en-US"/>
        </w:rPr>
      </w:pPr>
      <w:proofErr w:type="spellStart"/>
      <w:proofErr w:type="gramStart"/>
      <w:r w:rsidRPr="002F52AA">
        <w:rPr>
          <w:lang w:val="en-US"/>
        </w:rPr>
        <w:t>DrawTriangle</w:t>
      </w:r>
      <w:proofErr w:type="spellEnd"/>
      <w:r w:rsidRPr="002F52AA">
        <w:rPr>
          <w:lang w:val="en-US"/>
        </w:rPr>
        <w:t>(</w:t>
      </w:r>
      <w:proofErr w:type="gramEnd"/>
      <w:r w:rsidRPr="002F52AA">
        <w:rPr>
          <w:lang w:val="en-US"/>
        </w:rPr>
        <w:t>v0, v1, v2):</w:t>
      </w:r>
    </w:p>
    <w:p w14:paraId="7B675618" w14:textId="77777777" w:rsidR="002F52AA" w:rsidRPr="002F52AA" w:rsidRDefault="002F52AA" w:rsidP="002F52AA">
      <w:pPr>
        <w:pStyle w:val="Perusteksti"/>
        <w:rPr>
          <w:lang w:val="en-US"/>
        </w:rPr>
      </w:pPr>
      <w:r w:rsidRPr="002F52AA">
        <w:rPr>
          <w:lang w:val="en-US"/>
        </w:rPr>
        <w:t xml:space="preserve">    //Sort the vertices in descending y</w:t>
      </w:r>
    </w:p>
    <w:p w14:paraId="465ED918" w14:textId="77777777" w:rsidR="002F52AA" w:rsidRPr="002F52AA" w:rsidRDefault="002F52AA" w:rsidP="002F52AA">
      <w:pPr>
        <w:pStyle w:val="Perusteksti"/>
        <w:rPr>
          <w:lang w:val="en-US"/>
        </w:rPr>
      </w:pPr>
      <w:r w:rsidRPr="002F52AA">
        <w:rPr>
          <w:lang w:val="en-US"/>
        </w:rPr>
        <w:t xml:space="preserve">    if y1 &lt; y0: </w:t>
      </w:r>
      <w:proofErr w:type="gramStart"/>
      <w:r w:rsidRPr="002F52AA">
        <w:rPr>
          <w:lang w:val="en-US"/>
        </w:rPr>
        <w:t>swap(</w:t>
      </w:r>
      <w:proofErr w:type="gramEnd"/>
      <w:r w:rsidRPr="002F52AA">
        <w:rPr>
          <w:lang w:val="en-US"/>
        </w:rPr>
        <w:t>v1, v0)</w:t>
      </w:r>
    </w:p>
    <w:p w14:paraId="3FBB49A8" w14:textId="77777777" w:rsidR="002F52AA" w:rsidRPr="002F52AA" w:rsidRDefault="002F52AA" w:rsidP="002F52AA">
      <w:pPr>
        <w:pStyle w:val="Perusteksti"/>
        <w:rPr>
          <w:lang w:val="en-US"/>
        </w:rPr>
      </w:pPr>
      <w:r w:rsidRPr="002F52AA">
        <w:rPr>
          <w:lang w:val="en-US"/>
        </w:rPr>
        <w:t xml:space="preserve">    if y2 &lt; y0: </w:t>
      </w:r>
      <w:proofErr w:type="gramStart"/>
      <w:r w:rsidRPr="002F52AA">
        <w:rPr>
          <w:lang w:val="en-US"/>
        </w:rPr>
        <w:t>swap(</w:t>
      </w:r>
      <w:proofErr w:type="gramEnd"/>
      <w:r w:rsidRPr="002F52AA">
        <w:rPr>
          <w:lang w:val="en-US"/>
        </w:rPr>
        <w:t>v2, v0)</w:t>
      </w:r>
    </w:p>
    <w:p w14:paraId="0F058701" w14:textId="77777777" w:rsidR="002F52AA" w:rsidRPr="002F52AA" w:rsidRDefault="002F52AA" w:rsidP="002F52AA">
      <w:pPr>
        <w:pStyle w:val="Perusteksti"/>
        <w:rPr>
          <w:lang w:val="en-US"/>
        </w:rPr>
      </w:pPr>
      <w:r w:rsidRPr="002F52AA">
        <w:rPr>
          <w:lang w:val="en-US"/>
        </w:rPr>
        <w:t xml:space="preserve">    if y2 &lt; y1: </w:t>
      </w:r>
      <w:proofErr w:type="gramStart"/>
      <w:r w:rsidRPr="002F52AA">
        <w:rPr>
          <w:lang w:val="en-US"/>
        </w:rPr>
        <w:t>swap(</w:t>
      </w:r>
      <w:proofErr w:type="gramEnd"/>
      <w:r w:rsidRPr="002F52AA">
        <w:rPr>
          <w:lang w:val="en-US"/>
        </w:rPr>
        <w:t>v2, v1)</w:t>
      </w:r>
    </w:p>
    <w:p w14:paraId="6218E417" w14:textId="77777777" w:rsidR="002F52AA" w:rsidRPr="002F52AA" w:rsidRDefault="002F52AA" w:rsidP="002F52AA">
      <w:pPr>
        <w:pStyle w:val="Perusteksti"/>
        <w:rPr>
          <w:lang w:val="en-US"/>
        </w:rPr>
      </w:pPr>
    </w:p>
    <w:p w14:paraId="6FF31F11" w14:textId="77777777" w:rsidR="002F52AA" w:rsidRPr="002F52AA" w:rsidRDefault="002F52AA" w:rsidP="002F52AA">
      <w:pPr>
        <w:pStyle w:val="Perusteksti"/>
        <w:rPr>
          <w:lang w:val="en-US"/>
        </w:rPr>
      </w:pPr>
      <w:r w:rsidRPr="002F52AA">
        <w:rPr>
          <w:lang w:val="en-US"/>
        </w:rPr>
        <w:t xml:space="preserve">    //Calculate the x coordinate of every edge</w:t>
      </w:r>
    </w:p>
    <w:p w14:paraId="5CFBD1C6" w14:textId="77777777" w:rsidR="002F52AA" w:rsidRPr="002F52AA" w:rsidRDefault="002F52AA" w:rsidP="002F52AA">
      <w:pPr>
        <w:pStyle w:val="Perusteksti"/>
        <w:rPr>
          <w:lang w:val="en-US"/>
        </w:rPr>
      </w:pPr>
      <w:r w:rsidRPr="002F52AA">
        <w:rPr>
          <w:lang w:val="en-US"/>
        </w:rPr>
        <w:lastRenderedPageBreak/>
        <w:t xml:space="preserve">    </w:t>
      </w:r>
      <w:proofErr w:type="spellStart"/>
      <w:r w:rsidRPr="002F52AA">
        <w:rPr>
          <w:lang w:val="en-US"/>
        </w:rPr>
        <w:t>topSegmentBounds</w:t>
      </w:r>
      <w:proofErr w:type="spellEnd"/>
      <w:r w:rsidRPr="002F52AA">
        <w:rPr>
          <w:lang w:val="en-US"/>
        </w:rPr>
        <w:t xml:space="preserve"> = </w:t>
      </w:r>
      <w:proofErr w:type="gramStart"/>
      <w:r w:rsidRPr="002F52AA">
        <w:rPr>
          <w:lang w:val="en-US"/>
        </w:rPr>
        <w:t>Interpolate(</w:t>
      </w:r>
      <w:proofErr w:type="gramEnd"/>
      <w:r w:rsidRPr="002F52AA">
        <w:rPr>
          <w:lang w:val="en-US"/>
        </w:rPr>
        <w:t>y0, x0, y1, x1)</w:t>
      </w:r>
    </w:p>
    <w:p w14:paraId="43AB89D9"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bottomSegmentBounds</w:t>
      </w:r>
      <w:proofErr w:type="spellEnd"/>
      <w:r w:rsidRPr="002F52AA">
        <w:rPr>
          <w:lang w:val="en-US"/>
        </w:rPr>
        <w:t xml:space="preserve"> = </w:t>
      </w:r>
      <w:proofErr w:type="gramStart"/>
      <w:r w:rsidRPr="002F52AA">
        <w:rPr>
          <w:lang w:val="en-US"/>
        </w:rPr>
        <w:t>Interpolate(</w:t>
      </w:r>
      <w:proofErr w:type="gramEnd"/>
      <w:r w:rsidRPr="002F52AA">
        <w:rPr>
          <w:lang w:val="en-US"/>
        </w:rPr>
        <w:t>y1, x1, y2, x2)</w:t>
      </w:r>
    </w:p>
    <w:p w14:paraId="26D41968"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continuousBounds</w:t>
      </w:r>
      <w:proofErr w:type="spellEnd"/>
      <w:r w:rsidRPr="002F52AA">
        <w:rPr>
          <w:lang w:val="en-US"/>
        </w:rPr>
        <w:t xml:space="preserve"> = </w:t>
      </w:r>
      <w:proofErr w:type="gramStart"/>
      <w:r w:rsidRPr="002F52AA">
        <w:rPr>
          <w:lang w:val="en-US"/>
        </w:rPr>
        <w:t>Interpolate(</w:t>
      </w:r>
      <w:proofErr w:type="gramEnd"/>
      <w:r w:rsidRPr="002F52AA">
        <w:rPr>
          <w:lang w:val="en-US"/>
        </w:rPr>
        <w:t>y0, x0, y2, x2)</w:t>
      </w:r>
    </w:p>
    <w:p w14:paraId="31DF80E0" w14:textId="77777777" w:rsidR="002F52AA" w:rsidRPr="002F52AA" w:rsidRDefault="002F52AA" w:rsidP="002F52AA">
      <w:pPr>
        <w:pStyle w:val="Perusteksti"/>
        <w:rPr>
          <w:lang w:val="en-US"/>
        </w:rPr>
      </w:pPr>
    </w:p>
    <w:p w14:paraId="665FDFE6" w14:textId="77777777" w:rsidR="002F52AA" w:rsidRPr="002F52AA" w:rsidRDefault="002F52AA" w:rsidP="002F52AA">
      <w:pPr>
        <w:pStyle w:val="Perusteksti"/>
        <w:rPr>
          <w:lang w:val="en-US"/>
        </w:rPr>
      </w:pPr>
      <w:r w:rsidRPr="002F52AA">
        <w:rPr>
          <w:lang w:val="en-US"/>
        </w:rPr>
        <w:t xml:space="preserve">    //Combine the two lists of the segmented side</w:t>
      </w:r>
    </w:p>
    <w:p w14:paraId="071D622F"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topSegmentBounds.PopBack</w:t>
      </w:r>
      <w:proofErr w:type="spellEnd"/>
      <w:r w:rsidRPr="002F52AA">
        <w:rPr>
          <w:lang w:val="en-US"/>
        </w:rPr>
        <w:t>()</w:t>
      </w:r>
    </w:p>
    <w:p w14:paraId="0D4C6092"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segmentedBounds</w:t>
      </w:r>
      <w:proofErr w:type="spellEnd"/>
      <w:r w:rsidRPr="002F52AA">
        <w:rPr>
          <w:lang w:val="en-US"/>
        </w:rPr>
        <w:t xml:space="preserve"> = </w:t>
      </w:r>
      <w:proofErr w:type="spellStart"/>
      <w:r w:rsidRPr="002F52AA">
        <w:rPr>
          <w:lang w:val="en-US"/>
        </w:rPr>
        <w:t>topSegmentBounds</w:t>
      </w:r>
      <w:proofErr w:type="spellEnd"/>
      <w:r w:rsidRPr="002F52AA">
        <w:rPr>
          <w:lang w:val="en-US"/>
        </w:rPr>
        <w:t xml:space="preserve"> + </w:t>
      </w:r>
      <w:proofErr w:type="spellStart"/>
      <w:r w:rsidRPr="002F52AA">
        <w:rPr>
          <w:lang w:val="en-US"/>
        </w:rPr>
        <w:t>bottomSegmentBounds</w:t>
      </w:r>
      <w:proofErr w:type="spellEnd"/>
    </w:p>
    <w:p w14:paraId="46217D0E" w14:textId="77777777" w:rsidR="002F52AA" w:rsidRPr="002F52AA" w:rsidRDefault="002F52AA" w:rsidP="002F52AA">
      <w:pPr>
        <w:pStyle w:val="Perusteksti"/>
        <w:rPr>
          <w:lang w:val="en-US"/>
        </w:rPr>
      </w:pPr>
    </w:p>
    <w:p w14:paraId="0DC76EE3" w14:textId="77777777" w:rsidR="002F52AA" w:rsidRPr="002F52AA" w:rsidRDefault="002F52AA" w:rsidP="002F52AA">
      <w:pPr>
        <w:pStyle w:val="Perusteksti"/>
        <w:rPr>
          <w:lang w:val="en-US"/>
        </w:rPr>
      </w:pPr>
      <w:r w:rsidRPr="002F52AA">
        <w:rPr>
          <w:lang w:val="en-US"/>
        </w:rPr>
        <w:t xml:space="preserve">    //Check which is left and right</w:t>
      </w:r>
    </w:p>
    <w:p w14:paraId="36F5A40D"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leftBounds</w:t>
      </w:r>
      <w:proofErr w:type="spellEnd"/>
      <w:r w:rsidRPr="002F52AA">
        <w:rPr>
          <w:lang w:val="en-US"/>
        </w:rPr>
        <w:t xml:space="preserve"> = </w:t>
      </w:r>
      <w:proofErr w:type="spellStart"/>
      <w:r w:rsidRPr="002F52AA">
        <w:rPr>
          <w:lang w:val="en-US"/>
        </w:rPr>
        <w:t>continuousBounds</w:t>
      </w:r>
      <w:proofErr w:type="spellEnd"/>
    </w:p>
    <w:p w14:paraId="08A3594C"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rightBounds</w:t>
      </w:r>
      <w:proofErr w:type="spellEnd"/>
      <w:r w:rsidRPr="002F52AA">
        <w:rPr>
          <w:lang w:val="en-US"/>
        </w:rPr>
        <w:t xml:space="preserve"> = </w:t>
      </w:r>
      <w:proofErr w:type="spellStart"/>
      <w:r w:rsidRPr="002F52AA">
        <w:rPr>
          <w:lang w:val="en-US"/>
        </w:rPr>
        <w:t>segmentedBounds</w:t>
      </w:r>
      <w:proofErr w:type="spellEnd"/>
    </w:p>
    <w:p w14:paraId="7DA57287"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i</w:t>
      </w:r>
      <w:proofErr w:type="spellEnd"/>
      <w:r w:rsidRPr="002F52AA">
        <w:rPr>
          <w:lang w:val="en-US"/>
        </w:rPr>
        <w:t xml:space="preserve"> = </w:t>
      </w:r>
      <w:proofErr w:type="gramStart"/>
      <w:r w:rsidRPr="002F52AA">
        <w:rPr>
          <w:lang w:val="en-US"/>
        </w:rPr>
        <w:t>round(</w:t>
      </w:r>
      <w:proofErr w:type="spellStart"/>
      <w:proofErr w:type="gramEnd"/>
      <w:r w:rsidRPr="002F52AA">
        <w:rPr>
          <w:lang w:val="en-US"/>
        </w:rPr>
        <w:t>continuousBounds.length</w:t>
      </w:r>
      <w:proofErr w:type="spellEnd"/>
      <w:r w:rsidRPr="002F52AA">
        <w:rPr>
          <w:lang w:val="en-US"/>
        </w:rPr>
        <w:t xml:space="preserve"> / 2)</w:t>
      </w:r>
    </w:p>
    <w:p w14:paraId="4F278E8B" w14:textId="77777777" w:rsidR="002F52AA" w:rsidRPr="002F52AA" w:rsidRDefault="002F52AA" w:rsidP="002F52AA">
      <w:pPr>
        <w:pStyle w:val="Perusteksti"/>
        <w:rPr>
          <w:lang w:val="en-US"/>
        </w:rPr>
      </w:pPr>
      <w:r w:rsidRPr="002F52AA">
        <w:rPr>
          <w:lang w:val="en-US"/>
        </w:rPr>
        <w:t xml:space="preserve">    if </w:t>
      </w:r>
      <w:proofErr w:type="spellStart"/>
      <w:r w:rsidRPr="002F52AA">
        <w:rPr>
          <w:lang w:val="en-US"/>
        </w:rPr>
        <w:t>leftBounds</w:t>
      </w:r>
      <w:proofErr w:type="spellEnd"/>
      <w:r w:rsidRPr="002F52AA">
        <w:rPr>
          <w:lang w:val="en-US"/>
        </w:rPr>
        <w:t>[</w:t>
      </w:r>
      <w:proofErr w:type="spellStart"/>
      <w:r w:rsidRPr="002F52AA">
        <w:rPr>
          <w:lang w:val="en-US"/>
        </w:rPr>
        <w:t>i</w:t>
      </w:r>
      <w:proofErr w:type="spellEnd"/>
      <w:r w:rsidRPr="002F52AA">
        <w:rPr>
          <w:lang w:val="en-US"/>
        </w:rPr>
        <w:t xml:space="preserve">] &gt; </w:t>
      </w:r>
      <w:proofErr w:type="spellStart"/>
      <w:r w:rsidRPr="002F52AA">
        <w:rPr>
          <w:lang w:val="en-US"/>
        </w:rPr>
        <w:t>rightBounds</w:t>
      </w:r>
      <w:proofErr w:type="spellEnd"/>
      <w:r w:rsidRPr="002F52AA">
        <w:rPr>
          <w:lang w:val="en-US"/>
        </w:rPr>
        <w:t>[</w:t>
      </w:r>
      <w:proofErr w:type="spellStart"/>
      <w:r w:rsidRPr="002F52AA">
        <w:rPr>
          <w:lang w:val="en-US"/>
        </w:rPr>
        <w:t>i</w:t>
      </w:r>
      <w:proofErr w:type="spellEnd"/>
      <w:r w:rsidRPr="002F52AA">
        <w:rPr>
          <w:lang w:val="en-US"/>
        </w:rPr>
        <w:t>]:</w:t>
      </w:r>
    </w:p>
    <w:p w14:paraId="3B943ABF" w14:textId="77777777" w:rsidR="002F52AA" w:rsidRPr="002F52AA" w:rsidRDefault="002F52AA" w:rsidP="002F52AA">
      <w:pPr>
        <w:pStyle w:val="Perusteksti"/>
        <w:rPr>
          <w:lang w:val="en-US"/>
        </w:rPr>
      </w:pPr>
      <w:r w:rsidRPr="002F52AA">
        <w:rPr>
          <w:lang w:val="en-US"/>
        </w:rPr>
        <w:t xml:space="preserve">        </w:t>
      </w:r>
      <w:proofErr w:type="gramStart"/>
      <w:r w:rsidRPr="002F52AA">
        <w:rPr>
          <w:lang w:val="en-US"/>
        </w:rPr>
        <w:t>swap(</w:t>
      </w:r>
      <w:proofErr w:type="spellStart"/>
      <w:proofErr w:type="gramEnd"/>
      <w:r w:rsidRPr="002F52AA">
        <w:rPr>
          <w:lang w:val="en-US"/>
        </w:rPr>
        <w:t>leftBounds</w:t>
      </w:r>
      <w:proofErr w:type="spellEnd"/>
      <w:r w:rsidRPr="002F52AA">
        <w:rPr>
          <w:lang w:val="en-US"/>
        </w:rPr>
        <w:t xml:space="preserve">, </w:t>
      </w:r>
      <w:proofErr w:type="spellStart"/>
      <w:r w:rsidRPr="002F52AA">
        <w:rPr>
          <w:lang w:val="en-US"/>
        </w:rPr>
        <w:t>rightBounds</w:t>
      </w:r>
      <w:proofErr w:type="spellEnd"/>
      <w:r w:rsidRPr="002F52AA">
        <w:rPr>
          <w:lang w:val="en-US"/>
        </w:rPr>
        <w:t>)</w:t>
      </w:r>
    </w:p>
    <w:p w14:paraId="409E7978" w14:textId="77777777" w:rsidR="002F52AA" w:rsidRPr="002F52AA" w:rsidRDefault="002F52AA" w:rsidP="002F52AA">
      <w:pPr>
        <w:pStyle w:val="Perusteksti"/>
        <w:rPr>
          <w:lang w:val="en-US"/>
        </w:rPr>
      </w:pPr>
    </w:p>
    <w:p w14:paraId="1AA6C065" w14:textId="77777777" w:rsidR="002F52AA" w:rsidRPr="002F52AA" w:rsidRDefault="002F52AA" w:rsidP="002F52AA">
      <w:pPr>
        <w:pStyle w:val="Perusteksti"/>
        <w:rPr>
          <w:lang w:val="en-US"/>
        </w:rPr>
      </w:pPr>
      <w:r w:rsidRPr="002F52AA">
        <w:rPr>
          <w:lang w:val="en-US"/>
        </w:rPr>
        <w:t xml:space="preserve">    //Draw each horizontal line</w:t>
      </w:r>
    </w:p>
    <w:p w14:paraId="0A2FA754" w14:textId="77777777" w:rsidR="002F52AA" w:rsidRPr="002F52AA" w:rsidRDefault="002F52AA" w:rsidP="002F52AA">
      <w:pPr>
        <w:pStyle w:val="Perusteksti"/>
        <w:rPr>
          <w:lang w:val="en-US"/>
        </w:rPr>
      </w:pPr>
      <w:r w:rsidRPr="002F52AA">
        <w:rPr>
          <w:lang w:val="en-US"/>
        </w:rPr>
        <w:t xml:space="preserve">    for y from y0 to y2:</w:t>
      </w:r>
    </w:p>
    <w:p w14:paraId="613303AD" w14:textId="77777777" w:rsidR="002F52AA" w:rsidRPr="002F52AA" w:rsidRDefault="002F52AA" w:rsidP="002F52AA">
      <w:pPr>
        <w:pStyle w:val="Perusteksti"/>
        <w:rPr>
          <w:lang w:val="en-US"/>
        </w:rPr>
      </w:pPr>
      <w:r w:rsidRPr="002F52AA">
        <w:rPr>
          <w:lang w:val="en-US"/>
        </w:rPr>
        <w:t xml:space="preserve">        for x from </w:t>
      </w:r>
      <w:proofErr w:type="spellStart"/>
      <w:proofErr w:type="gramStart"/>
      <w:r w:rsidRPr="002F52AA">
        <w:rPr>
          <w:lang w:val="en-US"/>
        </w:rPr>
        <w:t>leftBounds</w:t>
      </w:r>
      <w:proofErr w:type="spellEnd"/>
      <w:r w:rsidRPr="002F52AA">
        <w:rPr>
          <w:lang w:val="en-US"/>
        </w:rPr>
        <w:t>[</w:t>
      </w:r>
      <w:proofErr w:type="gramEnd"/>
      <w:r w:rsidRPr="002F52AA">
        <w:rPr>
          <w:lang w:val="en-US"/>
        </w:rPr>
        <w:t xml:space="preserve">y - y0] to </w:t>
      </w:r>
      <w:proofErr w:type="spellStart"/>
      <w:r w:rsidRPr="002F52AA">
        <w:rPr>
          <w:lang w:val="en-US"/>
        </w:rPr>
        <w:t>rightBounds</w:t>
      </w:r>
      <w:proofErr w:type="spellEnd"/>
      <w:r w:rsidRPr="002F52AA">
        <w:rPr>
          <w:lang w:val="en-US"/>
        </w:rPr>
        <w:t>[y - y0]:</w:t>
      </w:r>
    </w:p>
    <w:p w14:paraId="732180DF" w14:textId="724232F7" w:rsidR="002F52AA" w:rsidRPr="002F52AA" w:rsidRDefault="002F52AA" w:rsidP="002F52AA">
      <w:pPr>
        <w:pStyle w:val="Perusteksti"/>
        <w:rPr>
          <w:lang w:val="en-US"/>
        </w:rPr>
      </w:pPr>
      <w:r w:rsidRPr="002F52AA">
        <w:rPr>
          <w:lang w:val="en-US"/>
        </w:rPr>
        <w:t xml:space="preserve">            </w:t>
      </w:r>
      <w:proofErr w:type="gramStart"/>
      <w:r w:rsidRPr="002F52AA">
        <w:rPr>
          <w:lang w:val="en-US"/>
        </w:rPr>
        <w:t>PutPixel(</w:t>
      </w:r>
      <w:proofErr w:type="gramEnd"/>
      <w:r w:rsidRPr="002F52AA">
        <w:rPr>
          <w:lang w:val="en-US"/>
        </w:rPr>
        <w:t>x, y)</w:t>
      </w:r>
    </w:p>
    <w:p w14:paraId="6759DC60" w14:textId="77777777" w:rsidR="002F52AA" w:rsidRPr="002F52AA" w:rsidRDefault="002F52AA" w:rsidP="002F52AA">
      <w:pPr>
        <w:pStyle w:val="Perusteksti"/>
        <w:rPr>
          <w:lang w:val="en-US"/>
        </w:rPr>
      </w:pPr>
    </w:p>
    <w:p w14:paraId="5BE62AC5" w14:textId="298E19C5" w:rsidR="002F52AA" w:rsidRDefault="002F52AA" w:rsidP="002F52AA">
      <w:pPr>
        <w:pStyle w:val="Perusteksti"/>
        <w:rPr>
          <w:lang w:val="en-US"/>
        </w:rPr>
      </w:pPr>
      <w:r w:rsidRPr="002F52AA">
        <w:rPr>
          <w:lang w:val="en-US"/>
        </w:rPr>
        <w:t xml:space="preserve">This is actually quite a simple function and even though it is not a very optimized one, it will do for our purposes. Notice we also didn't use our </w:t>
      </w:r>
      <w:proofErr w:type="spellStart"/>
      <w:r w:rsidRPr="002F52AA">
        <w:rPr>
          <w:lang w:val="en-US"/>
        </w:rPr>
        <w:t>DrawLine</w:t>
      </w:r>
      <w:proofErr w:type="spellEnd"/>
      <w:r w:rsidRPr="002F52AA">
        <w:rPr>
          <w:lang w:val="en-US"/>
        </w:rPr>
        <w:t xml:space="preserve"> function here. That is due to our lines </w:t>
      </w:r>
      <w:r w:rsidRPr="002F52AA">
        <w:rPr>
          <w:lang w:val="en-US"/>
        </w:rPr>
        <w:lastRenderedPageBreak/>
        <w:t>exclusively being horizontal, so we can make a more optimized implementation for this specific purpose.</w:t>
      </w:r>
    </w:p>
    <w:p w14:paraId="2DBB8B4F" w14:textId="032F220D" w:rsidR="002F52AA" w:rsidRDefault="002F52AA" w:rsidP="002F52AA">
      <w:pPr>
        <w:pStyle w:val="Heading3"/>
        <w:rPr>
          <w:lang w:val="en-US"/>
        </w:rPr>
      </w:pPr>
      <w:bookmarkStart w:id="9" w:name="_Toc167637623"/>
      <w:r>
        <w:rPr>
          <w:lang w:val="en-US"/>
        </w:rPr>
        <w:t>Texturing</w:t>
      </w:r>
      <w:bookmarkEnd w:id="9"/>
    </w:p>
    <w:p w14:paraId="74A54403" w14:textId="47A895F8" w:rsidR="002F52AA" w:rsidRDefault="002F52AA" w:rsidP="002F52AA">
      <w:pPr>
        <w:pStyle w:val="Perusteksti"/>
        <w:rPr>
          <w:lang w:val="en-US"/>
        </w:rPr>
      </w:pPr>
      <w:r>
        <w:rPr>
          <w:lang w:val="en-US"/>
        </w:rPr>
        <w:t>TODO</w:t>
      </w:r>
    </w:p>
    <w:p w14:paraId="72095DD1" w14:textId="45E01909" w:rsidR="002F52AA" w:rsidRDefault="002F52AA" w:rsidP="002F52AA">
      <w:pPr>
        <w:pStyle w:val="Heading2"/>
        <w:rPr>
          <w:lang w:val="en-US"/>
        </w:rPr>
      </w:pPr>
      <w:bookmarkStart w:id="10" w:name="_Toc167637624"/>
      <w:r>
        <w:rPr>
          <w:lang w:val="en-US"/>
        </w:rPr>
        <w:t>Drawing Sprites</w:t>
      </w:r>
      <w:bookmarkEnd w:id="10"/>
    </w:p>
    <w:p w14:paraId="7074A4B8" w14:textId="37F3DCA6" w:rsidR="002F52AA" w:rsidRPr="00A8472F" w:rsidRDefault="002F52AA" w:rsidP="002F52AA">
      <w:pPr>
        <w:pStyle w:val="Perusteksti"/>
        <w:rPr>
          <w:lang w:val="en-US"/>
        </w:rPr>
      </w:pPr>
      <w:r>
        <w:rPr>
          <w:lang w:val="en-US"/>
        </w:rPr>
        <w:t>TODO</w:t>
      </w:r>
    </w:p>
    <w:p w14:paraId="7B547059" w14:textId="58A85AAA" w:rsidR="00853CDE" w:rsidRPr="00F47B44" w:rsidRDefault="002F52AA" w:rsidP="0067362B">
      <w:pPr>
        <w:pStyle w:val="Title"/>
      </w:pPr>
      <w:bookmarkStart w:id="11" w:name="_Toc167637625"/>
      <w:proofErr w:type="spellStart"/>
      <w:r>
        <w:lastRenderedPageBreak/>
        <w:t>Sources</w:t>
      </w:r>
      <w:bookmarkEnd w:id="11"/>
      <w:proofErr w:type="spellEnd"/>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 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rsidRPr="000740A7">
        <w:rPr>
          <w:lang w:val="en-US"/>
        </w:rP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rsidRPr="000740A7">
        <w:rPr>
          <w:lang w:val="en-US"/>
        </w:rPr>
        <w:t>[Internet]. [</w:t>
      </w:r>
      <w:r w:rsidR="001B1D0E" w:rsidRPr="000740A7">
        <w:rPr>
          <w:lang w:val="en-US"/>
        </w:rPr>
        <w:t>Referenced</w:t>
      </w:r>
      <w:r w:rsidRPr="000740A7">
        <w:rPr>
          <w:lang w:val="en-US"/>
        </w:rP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21"/>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w:t>
      </w:r>
      <w:proofErr w:type="spellStart"/>
      <w:r w:rsidRPr="002F52AA">
        <w:rPr>
          <w:lang w:val="en-US"/>
        </w:rPr>
        <w:t>Bresenham's</w:t>
      </w:r>
      <w:proofErr w:type="spellEnd"/>
      <w:r w:rsidRPr="002F52AA">
        <w:rPr>
          <w:lang w:val="en-US"/>
        </w:rPr>
        <w:t xml:space="preserve"> Integer Only Line Drawing Algorithm. </w:t>
      </w:r>
      <w:r w:rsidRPr="000740A7">
        <w:rPr>
          <w:lang w:val="en-US"/>
        </w:rP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22"/>
          <w:headerReference w:type="first" r:id="rId23"/>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FBB82" w14:textId="77777777" w:rsidR="00506126" w:rsidRDefault="00506126">
      <w:r>
        <w:separator/>
      </w:r>
    </w:p>
  </w:endnote>
  <w:endnote w:type="continuationSeparator" w:id="0">
    <w:p w14:paraId="16C01F5B" w14:textId="77777777" w:rsidR="00506126" w:rsidRDefault="0050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072A2" w14:textId="77777777" w:rsidR="00506126" w:rsidRDefault="00506126">
      <w:r>
        <w:separator/>
      </w:r>
    </w:p>
  </w:footnote>
  <w:footnote w:type="continuationSeparator" w:id="0">
    <w:p w14:paraId="569D0E34" w14:textId="77777777" w:rsidR="00506126" w:rsidRDefault="00506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81EE0"/>
    <w:rsid w:val="00086A29"/>
    <w:rsid w:val="00087306"/>
    <w:rsid w:val="00087EB6"/>
    <w:rsid w:val="00095369"/>
    <w:rsid w:val="00095B1B"/>
    <w:rsid w:val="00095DE9"/>
    <w:rsid w:val="00097FB7"/>
    <w:rsid w:val="000A41C6"/>
    <w:rsid w:val="000A5835"/>
    <w:rsid w:val="000A7E08"/>
    <w:rsid w:val="000B16BA"/>
    <w:rsid w:val="000B391C"/>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7ABE"/>
    <w:rsid w:val="001939B5"/>
    <w:rsid w:val="00196B3F"/>
    <w:rsid w:val="00197264"/>
    <w:rsid w:val="001A58CA"/>
    <w:rsid w:val="001A6072"/>
    <w:rsid w:val="001A648D"/>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82782"/>
    <w:rsid w:val="003833F7"/>
    <w:rsid w:val="003856D0"/>
    <w:rsid w:val="00385D24"/>
    <w:rsid w:val="003877BF"/>
    <w:rsid w:val="0039001B"/>
    <w:rsid w:val="003915BA"/>
    <w:rsid w:val="00393739"/>
    <w:rsid w:val="00393ACD"/>
    <w:rsid w:val="00393B93"/>
    <w:rsid w:val="00397144"/>
    <w:rsid w:val="00397D2F"/>
    <w:rsid w:val="003A4038"/>
    <w:rsid w:val="003A4605"/>
    <w:rsid w:val="003A4FFE"/>
    <w:rsid w:val="003A6312"/>
    <w:rsid w:val="003A6578"/>
    <w:rsid w:val="003A683A"/>
    <w:rsid w:val="003B317A"/>
    <w:rsid w:val="003B3C86"/>
    <w:rsid w:val="003B52B0"/>
    <w:rsid w:val="003B6D4D"/>
    <w:rsid w:val="003B764F"/>
    <w:rsid w:val="003C2495"/>
    <w:rsid w:val="003C2E1B"/>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78B6"/>
    <w:rsid w:val="004154E9"/>
    <w:rsid w:val="004213DD"/>
    <w:rsid w:val="004216A6"/>
    <w:rsid w:val="004236E4"/>
    <w:rsid w:val="004273E1"/>
    <w:rsid w:val="00432989"/>
    <w:rsid w:val="0043334A"/>
    <w:rsid w:val="00433B2A"/>
    <w:rsid w:val="00434B1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7092A"/>
    <w:rsid w:val="00472AA9"/>
    <w:rsid w:val="00474449"/>
    <w:rsid w:val="00474C7C"/>
    <w:rsid w:val="00475D9F"/>
    <w:rsid w:val="00475E0F"/>
    <w:rsid w:val="00476828"/>
    <w:rsid w:val="00483055"/>
    <w:rsid w:val="00483553"/>
    <w:rsid w:val="00483772"/>
    <w:rsid w:val="00485299"/>
    <w:rsid w:val="00485519"/>
    <w:rsid w:val="0048631F"/>
    <w:rsid w:val="004865A9"/>
    <w:rsid w:val="0049754A"/>
    <w:rsid w:val="004979FB"/>
    <w:rsid w:val="004A0268"/>
    <w:rsid w:val="004A1456"/>
    <w:rsid w:val="004A1C58"/>
    <w:rsid w:val="004B05D8"/>
    <w:rsid w:val="004B0761"/>
    <w:rsid w:val="004C3219"/>
    <w:rsid w:val="004C4E98"/>
    <w:rsid w:val="004C5B76"/>
    <w:rsid w:val="004C65F3"/>
    <w:rsid w:val="004D1080"/>
    <w:rsid w:val="004D4262"/>
    <w:rsid w:val="004D565C"/>
    <w:rsid w:val="004D6612"/>
    <w:rsid w:val="004D6A21"/>
    <w:rsid w:val="004E1DA7"/>
    <w:rsid w:val="004E267A"/>
    <w:rsid w:val="004E41F5"/>
    <w:rsid w:val="004E625A"/>
    <w:rsid w:val="004E7B8B"/>
    <w:rsid w:val="004F2F26"/>
    <w:rsid w:val="004F6A91"/>
    <w:rsid w:val="004F7552"/>
    <w:rsid w:val="0050052A"/>
    <w:rsid w:val="00504F2B"/>
    <w:rsid w:val="00506126"/>
    <w:rsid w:val="00506D1D"/>
    <w:rsid w:val="005078AC"/>
    <w:rsid w:val="00511679"/>
    <w:rsid w:val="00515364"/>
    <w:rsid w:val="00516B80"/>
    <w:rsid w:val="0052619B"/>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2BB"/>
    <w:rsid w:val="00820747"/>
    <w:rsid w:val="00824655"/>
    <w:rsid w:val="008275A3"/>
    <w:rsid w:val="0083093F"/>
    <w:rsid w:val="008316E4"/>
    <w:rsid w:val="0083182E"/>
    <w:rsid w:val="0083660D"/>
    <w:rsid w:val="00837D38"/>
    <w:rsid w:val="008406AD"/>
    <w:rsid w:val="008411C1"/>
    <w:rsid w:val="00843B9F"/>
    <w:rsid w:val="00843D34"/>
    <w:rsid w:val="00844BEC"/>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61C5"/>
    <w:rsid w:val="00AC7E80"/>
    <w:rsid w:val="00AD2E30"/>
    <w:rsid w:val="00AD66DC"/>
    <w:rsid w:val="00AD76BF"/>
    <w:rsid w:val="00AE2484"/>
    <w:rsid w:val="00AE2B77"/>
    <w:rsid w:val="00AE77C3"/>
    <w:rsid w:val="00AE7C76"/>
    <w:rsid w:val="00AF234A"/>
    <w:rsid w:val="00AF463B"/>
    <w:rsid w:val="00AF4686"/>
    <w:rsid w:val="00AF4BA5"/>
    <w:rsid w:val="00AF5B9D"/>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2296"/>
    <w:rsid w:val="00C356FD"/>
    <w:rsid w:val="00C36867"/>
    <w:rsid w:val="00C400AC"/>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5213"/>
    <w:rsid w:val="00CB5F83"/>
    <w:rsid w:val="00CB6C88"/>
    <w:rsid w:val="00CB779A"/>
    <w:rsid w:val="00CC3A86"/>
    <w:rsid w:val="00CC3FF0"/>
    <w:rsid w:val="00CC4D23"/>
    <w:rsid w:val="00CC5443"/>
    <w:rsid w:val="00CC6998"/>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44207"/>
    <w:rsid w:val="00D44811"/>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B00"/>
    <w:rsid w:val="00D85222"/>
    <w:rsid w:val="00D86A5B"/>
    <w:rsid w:val="00D873CD"/>
    <w:rsid w:val="00D87676"/>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741"/>
    <w:rsid w:val="00E465CB"/>
    <w:rsid w:val="00E469C4"/>
    <w:rsid w:val="00E523B8"/>
    <w:rsid w:val="00E566BD"/>
    <w:rsid w:val="00E609A7"/>
    <w:rsid w:val="00E67393"/>
    <w:rsid w:val="00E67E77"/>
    <w:rsid w:val="00E71CB7"/>
    <w:rsid w:val="00E72319"/>
    <w:rsid w:val="00E73181"/>
    <w:rsid w:val="00E73335"/>
    <w:rsid w:val="00E77AB4"/>
    <w:rsid w:val="00E85A8A"/>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5B28"/>
    <w:rsid w:val="00F07913"/>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7506"/>
    <w:rsid w:val="00FB0612"/>
    <w:rsid w:val="00FB149F"/>
    <w:rsid w:val="00FB37E2"/>
    <w:rsid w:val="00FB4330"/>
    <w:rsid w:val="00FB51FC"/>
    <w:rsid w:val="00FB7B17"/>
    <w:rsid w:val="00FC2C5D"/>
    <w:rsid w:val="00FC3629"/>
    <w:rsid w:val="00FC4382"/>
    <w:rsid w:val="00FC48F4"/>
    <w:rsid w:val="00FD1449"/>
    <w:rsid w:val="00FD3623"/>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201</TotalTime>
  <Pages>20</Pages>
  <Words>1675</Words>
  <Characters>13571</Characters>
  <Application>Microsoft Office Word</Application>
  <DocSecurity>0</DocSecurity>
  <Lines>113</Lines>
  <Paragraphs>30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Pyykönen Juha</dc:creator>
  <cp:lastModifiedBy>Anderson Aleksi TTV21SP</cp:lastModifiedBy>
  <cp:revision>20</cp:revision>
  <cp:lastPrinted>2015-06-02T07:48:00Z</cp:lastPrinted>
  <dcterms:created xsi:type="dcterms:W3CDTF">2024-05-22T09:16:00Z</dcterms:created>
  <dcterms:modified xsi:type="dcterms:W3CDTF">2024-11-27T10:00:00Z</dcterms:modified>
</cp:coreProperties>
</file>