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r>
        <w:t>aliquam, dignissim, molestie, tortor, vitae</w:t>
      </w:r>
    </w:p>
    <w:p w14:paraId="16696D51" w14:textId="397E93E8" w:rsidR="00393739" w:rsidRPr="00E2607A" w:rsidRDefault="0BA3A169" w:rsidP="00152670">
      <w:pPr>
        <w:pStyle w:val="Tiivistelmntyyli"/>
      </w:pPr>
      <w:r>
        <w:t>Kirjoita tiivistelmäsivu</w:t>
      </w:r>
      <w:r w:rsidR="005D62CC">
        <w:t xml:space="preserve"> otsikkoa (</w:t>
      </w:r>
      <w:r w:rsidR="001644A9">
        <w:t>Calibri</w:t>
      </w:r>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r w:rsidR="001644A9">
        <w:t>Calibri</w:t>
      </w:r>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r w:rsidRPr="0BA3A169">
        <w:rPr>
          <w:lang w:val="en-US"/>
        </w:rPr>
        <w:t>aliquam, dignissim, molestie, tortor,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Tiivistelmän tyyli), except for the abstract </w:t>
      </w:r>
      <w:r w:rsidRPr="0BA3A169">
        <w:rPr>
          <w:b/>
          <w:bCs/>
          <w:lang w:val="en-US"/>
        </w:rPr>
        <w:t>title</w:t>
      </w:r>
      <w:r w:rsidRPr="0BA3A169">
        <w:rPr>
          <w:lang w:val="en-US"/>
        </w:rPr>
        <w:t xml:space="preserve">, which is written in font size 11. (Arial, style: </w:t>
      </w:r>
      <w:r w:rsidRPr="0BA3A169">
        <w:rPr>
          <w:b/>
          <w:bCs/>
          <w:lang w:val="en-US"/>
        </w:rPr>
        <w:t>Otsikko Tiivistelmä</w:t>
      </w:r>
      <w:r w:rsidRPr="0BA3A169">
        <w:rPr>
          <w:lang w:val="en-US"/>
        </w:rPr>
        <w:t>). Abstract should fit on one page.</w:t>
      </w:r>
    </w:p>
    <w:p w14:paraId="66D5D0D6" w14:textId="68BA67D0" w:rsidR="00211365" w:rsidRPr="002B52A8" w:rsidRDefault="493962BA" w:rsidP="006328F8">
      <w:pPr>
        <w:pStyle w:val="Tiivistelmntyyli"/>
        <w:rPr>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r w:rsidRPr="493962BA">
        <w:rPr>
          <w:lang w:val="en-US"/>
        </w:rPr>
        <w:t>Abstract must include the following information: 1. surname and first name of the author(s), 2. main title of the publication and possible subtitle, 3. degree title, and 4. keywords in order of importance</w:t>
      </w: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6E409914" w14:textId="7E926F32" w:rsidR="00EF0AA5"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4295617" w:history="1">
            <w:r w:rsidR="00EF0AA5" w:rsidRPr="003757A6">
              <w:rPr>
                <w:rStyle w:val="Hyperlink"/>
                <w:noProof/>
              </w:rPr>
              <w:t>1</w:t>
            </w:r>
            <w:r w:rsidR="00EF0AA5">
              <w:rPr>
                <w:rFonts w:asciiTheme="minorHAnsi" w:eastAsiaTheme="minorEastAsia" w:hAnsiTheme="minorHAnsi" w:cstheme="minorBidi"/>
                <w:bCs w:val="0"/>
                <w:noProof/>
                <w:kern w:val="2"/>
                <w:sz w:val="24"/>
                <w14:ligatures w14:val="standardContextual"/>
              </w:rPr>
              <w:tab/>
            </w:r>
            <w:r w:rsidR="00EF0AA5" w:rsidRPr="003757A6">
              <w:rPr>
                <w:rStyle w:val="Hyperlink"/>
                <w:noProof/>
              </w:rPr>
              <w:t>Introduction</w:t>
            </w:r>
            <w:r w:rsidR="00EF0AA5">
              <w:rPr>
                <w:noProof/>
                <w:webHidden/>
              </w:rPr>
              <w:tab/>
            </w:r>
            <w:r w:rsidR="00EF0AA5">
              <w:rPr>
                <w:noProof/>
                <w:webHidden/>
              </w:rPr>
              <w:fldChar w:fldCharType="begin"/>
            </w:r>
            <w:r w:rsidR="00EF0AA5">
              <w:rPr>
                <w:noProof/>
                <w:webHidden/>
              </w:rPr>
              <w:instrText xml:space="preserve"> PAGEREF _Toc184295617 \h </w:instrText>
            </w:r>
            <w:r w:rsidR="00EF0AA5">
              <w:rPr>
                <w:noProof/>
                <w:webHidden/>
              </w:rPr>
            </w:r>
            <w:r w:rsidR="00EF0AA5">
              <w:rPr>
                <w:noProof/>
                <w:webHidden/>
              </w:rPr>
              <w:fldChar w:fldCharType="separate"/>
            </w:r>
            <w:r w:rsidR="00AC1C25">
              <w:rPr>
                <w:noProof/>
                <w:webHidden/>
              </w:rPr>
              <w:t>1</w:t>
            </w:r>
            <w:r w:rsidR="00EF0AA5">
              <w:rPr>
                <w:noProof/>
                <w:webHidden/>
              </w:rPr>
              <w:fldChar w:fldCharType="end"/>
            </w:r>
          </w:hyperlink>
        </w:p>
        <w:p w14:paraId="3F3D90B9" w14:textId="771F6BE2"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18" w:history="1">
            <w:r w:rsidRPr="003757A6">
              <w:rPr>
                <w:rStyle w:val="Hyperlink"/>
                <w:noProof/>
                <w:lang w:val="en-US"/>
              </w:rPr>
              <w:t>2</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Rendering theory</w:t>
            </w:r>
            <w:r>
              <w:rPr>
                <w:noProof/>
                <w:webHidden/>
              </w:rPr>
              <w:tab/>
            </w:r>
            <w:r>
              <w:rPr>
                <w:noProof/>
                <w:webHidden/>
              </w:rPr>
              <w:fldChar w:fldCharType="begin"/>
            </w:r>
            <w:r>
              <w:rPr>
                <w:noProof/>
                <w:webHidden/>
              </w:rPr>
              <w:instrText xml:space="preserve"> PAGEREF _Toc184295618 \h </w:instrText>
            </w:r>
            <w:r>
              <w:rPr>
                <w:noProof/>
                <w:webHidden/>
              </w:rPr>
            </w:r>
            <w:r>
              <w:rPr>
                <w:noProof/>
                <w:webHidden/>
              </w:rPr>
              <w:fldChar w:fldCharType="separate"/>
            </w:r>
            <w:r w:rsidR="00AC1C25">
              <w:rPr>
                <w:noProof/>
                <w:webHidden/>
              </w:rPr>
              <w:t>2</w:t>
            </w:r>
            <w:r>
              <w:rPr>
                <w:noProof/>
                <w:webHidden/>
              </w:rPr>
              <w:fldChar w:fldCharType="end"/>
            </w:r>
          </w:hyperlink>
        </w:p>
        <w:p w14:paraId="37E5D7CF" w14:textId="7C16C99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19" w:history="1">
            <w:r w:rsidRPr="003757A6">
              <w:rPr>
                <w:rStyle w:val="Hyperlink"/>
                <w:noProof/>
                <w:lang w:val="en-US"/>
              </w:rPr>
              <w:t>2.1</w:t>
            </w:r>
            <w:r>
              <w:rPr>
                <w:rFonts w:asciiTheme="minorHAnsi" w:eastAsiaTheme="minorEastAsia" w:hAnsiTheme="minorHAnsi" w:cstheme="minorBidi"/>
                <w:noProof/>
                <w:kern w:val="2"/>
                <w:sz w:val="24"/>
                <w14:ligatures w14:val="standardContextual"/>
              </w:rPr>
              <w:tab/>
            </w:r>
            <w:r w:rsidRPr="003757A6">
              <w:rPr>
                <w:rStyle w:val="Hyperlink"/>
                <w:noProof/>
                <w:lang w:val="en-US"/>
              </w:rPr>
              <w:t>Window</w:t>
            </w:r>
            <w:r>
              <w:rPr>
                <w:noProof/>
                <w:webHidden/>
              </w:rPr>
              <w:tab/>
            </w:r>
            <w:r>
              <w:rPr>
                <w:noProof/>
                <w:webHidden/>
              </w:rPr>
              <w:fldChar w:fldCharType="begin"/>
            </w:r>
            <w:r>
              <w:rPr>
                <w:noProof/>
                <w:webHidden/>
              </w:rPr>
              <w:instrText xml:space="preserve"> PAGEREF _Toc184295619 \h </w:instrText>
            </w:r>
            <w:r>
              <w:rPr>
                <w:noProof/>
                <w:webHidden/>
              </w:rPr>
            </w:r>
            <w:r>
              <w:rPr>
                <w:noProof/>
                <w:webHidden/>
              </w:rPr>
              <w:fldChar w:fldCharType="separate"/>
            </w:r>
            <w:r w:rsidR="00AC1C25">
              <w:rPr>
                <w:noProof/>
                <w:webHidden/>
              </w:rPr>
              <w:t>2</w:t>
            </w:r>
            <w:r>
              <w:rPr>
                <w:noProof/>
                <w:webHidden/>
              </w:rPr>
              <w:fldChar w:fldCharType="end"/>
            </w:r>
          </w:hyperlink>
        </w:p>
        <w:p w14:paraId="0794E86F" w14:textId="06AE5851"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0" w:history="1">
            <w:r w:rsidRPr="003757A6">
              <w:rPr>
                <w:rStyle w:val="Hyperlink"/>
                <w:noProof/>
                <w:lang w:val="en-US"/>
              </w:rPr>
              <w:t>2.2</w:t>
            </w:r>
            <w:r>
              <w:rPr>
                <w:rFonts w:asciiTheme="minorHAnsi" w:eastAsiaTheme="minorEastAsia" w:hAnsiTheme="minorHAnsi" w:cstheme="minorBidi"/>
                <w:noProof/>
                <w:kern w:val="2"/>
                <w:sz w:val="24"/>
                <w14:ligatures w14:val="standardContextual"/>
              </w:rPr>
              <w:tab/>
            </w:r>
            <w:r w:rsidRPr="003757A6">
              <w:rPr>
                <w:rStyle w:val="Hyperlink"/>
                <w:noProof/>
                <w:lang w:val="en-US"/>
              </w:rPr>
              <w:t>Canvas</w:t>
            </w:r>
            <w:r>
              <w:rPr>
                <w:noProof/>
                <w:webHidden/>
              </w:rPr>
              <w:tab/>
            </w:r>
            <w:r>
              <w:rPr>
                <w:noProof/>
                <w:webHidden/>
              </w:rPr>
              <w:fldChar w:fldCharType="begin"/>
            </w:r>
            <w:r>
              <w:rPr>
                <w:noProof/>
                <w:webHidden/>
              </w:rPr>
              <w:instrText xml:space="preserve"> PAGEREF _Toc184295620 \h </w:instrText>
            </w:r>
            <w:r>
              <w:rPr>
                <w:noProof/>
                <w:webHidden/>
              </w:rPr>
            </w:r>
            <w:r>
              <w:rPr>
                <w:noProof/>
                <w:webHidden/>
              </w:rPr>
              <w:fldChar w:fldCharType="separate"/>
            </w:r>
            <w:r w:rsidR="00AC1C25">
              <w:rPr>
                <w:noProof/>
                <w:webHidden/>
              </w:rPr>
              <w:t>2</w:t>
            </w:r>
            <w:r>
              <w:rPr>
                <w:noProof/>
                <w:webHidden/>
              </w:rPr>
              <w:fldChar w:fldCharType="end"/>
            </w:r>
          </w:hyperlink>
        </w:p>
        <w:p w14:paraId="76A5A1B1" w14:textId="3EEE7B72"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1" w:history="1">
            <w:r w:rsidRPr="003757A6">
              <w:rPr>
                <w:rStyle w:val="Hyperlink"/>
                <w:noProof/>
                <w:lang w:val="en-US"/>
              </w:rPr>
              <w:t>2.3</w:t>
            </w:r>
            <w:r>
              <w:rPr>
                <w:rFonts w:asciiTheme="minorHAnsi" w:eastAsiaTheme="minorEastAsia" w:hAnsiTheme="minorHAnsi" w:cstheme="minorBidi"/>
                <w:noProof/>
                <w:kern w:val="2"/>
                <w:sz w:val="24"/>
                <w14:ligatures w14:val="standardContextual"/>
              </w:rPr>
              <w:tab/>
            </w:r>
            <w:r w:rsidRPr="003757A6">
              <w:rPr>
                <w:rStyle w:val="Hyperlink"/>
                <w:noProof/>
                <w:lang w:val="en-US"/>
              </w:rPr>
              <w:t>Rasterization</w:t>
            </w:r>
            <w:r>
              <w:rPr>
                <w:noProof/>
                <w:webHidden/>
              </w:rPr>
              <w:tab/>
            </w:r>
            <w:r>
              <w:rPr>
                <w:noProof/>
                <w:webHidden/>
              </w:rPr>
              <w:fldChar w:fldCharType="begin"/>
            </w:r>
            <w:r>
              <w:rPr>
                <w:noProof/>
                <w:webHidden/>
              </w:rPr>
              <w:instrText xml:space="preserve"> PAGEREF _Toc184295621 \h </w:instrText>
            </w:r>
            <w:r>
              <w:rPr>
                <w:noProof/>
                <w:webHidden/>
              </w:rPr>
            </w:r>
            <w:r>
              <w:rPr>
                <w:noProof/>
                <w:webHidden/>
              </w:rPr>
              <w:fldChar w:fldCharType="separate"/>
            </w:r>
            <w:r w:rsidR="00AC1C25">
              <w:rPr>
                <w:noProof/>
                <w:webHidden/>
              </w:rPr>
              <w:t>3</w:t>
            </w:r>
            <w:r>
              <w:rPr>
                <w:noProof/>
                <w:webHidden/>
              </w:rPr>
              <w:fldChar w:fldCharType="end"/>
            </w:r>
          </w:hyperlink>
        </w:p>
        <w:p w14:paraId="4B390C6B" w14:textId="264FCBD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2" w:history="1">
            <w:r w:rsidRPr="003757A6">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Lines</w:t>
            </w:r>
            <w:r>
              <w:rPr>
                <w:noProof/>
                <w:webHidden/>
              </w:rPr>
              <w:tab/>
            </w:r>
            <w:r>
              <w:rPr>
                <w:noProof/>
                <w:webHidden/>
              </w:rPr>
              <w:fldChar w:fldCharType="begin"/>
            </w:r>
            <w:r>
              <w:rPr>
                <w:noProof/>
                <w:webHidden/>
              </w:rPr>
              <w:instrText xml:space="preserve"> PAGEREF _Toc184295622 \h </w:instrText>
            </w:r>
            <w:r>
              <w:rPr>
                <w:noProof/>
                <w:webHidden/>
              </w:rPr>
            </w:r>
            <w:r>
              <w:rPr>
                <w:noProof/>
                <w:webHidden/>
              </w:rPr>
              <w:fldChar w:fldCharType="separate"/>
            </w:r>
            <w:r w:rsidR="00AC1C25">
              <w:rPr>
                <w:noProof/>
                <w:webHidden/>
              </w:rPr>
              <w:t>3</w:t>
            </w:r>
            <w:r>
              <w:rPr>
                <w:noProof/>
                <w:webHidden/>
              </w:rPr>
              <w:fldChar w:fldCharType="end"/>
            </w:r>
          </w:hyperlink>
        </w:p>
        <w:p w14:paraId="669E4E4B" w14:textId="2432F9AC"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3" w:history="1">
            <w:r w:rsidRPr="003757A6">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Rasterizing Triangles</w:t>
            </w:r>
            <w:r>
              <w:rPr>
                <w:noProof/>
                <w:webHidden/>
              </w:rPr>
              <w:tab/>
            </w:r>
            <w:r>
              <w:rPr>
                <w:noProof/>
                <w:webHidden/>
              </w:rPr>
              <w:fldChar w:fldCharType="begin"/>
            </w:r>
            <w:r>
              <w:rPr>
                <w:noProof/>
                <w:webHidden/>
              </w:rPr>
              <w:instrText xml:space="preserve"> PAGEREF _Toc184295623 \h </w:instrText>
            </w:r>
            <w:r>
              <w:rPr>
                <w:noProof/>
                <w:webHidden/>
              </w:rPr>
            </w:r>
            <w:r>
              <w:rPr>
                <w:noProof/>
                <w:webHidden/>
              </w:rPr>
              <w:fldChar w:fldCharType="separate"/>
            </w:r>
            <w:r w:rsidR="00AC1C25">
              <w:rPr>
                <w:noProof/>
                <w:webHidden/>
              </w:rPr>
              <w:t>8</w:t>
            </w:r>
            <w:r>
              <w:rPr>
                <w:noProof/>
                <w:webHidden/>
              </w:rPr>
              <w:fldChar w:fldCharType="end"/>
            </w:r>
          </w:hyperlink>
        </w:p>
        <w:p w14:paraId="622E82E3" w14:textId="0857475B"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24" w:history="1">
            <w:r w:rsidRPr="003757A6">
              <w:rPr>
                <w:rStyle w:val="Hyperlink"/>
                <w:noProof/>
                <w:lang w:val="en-US"/>
              </w:rPr>
              <w:t>2.4</w:t>
            </w:r>
            <w:r>
              <w:rPr>
                <w:rFonts w:asciiTheme="minorHAnsi" w:eastAsiaTheme="minorEastAsia" w:hAnsiTheme="minorHAnsi" w:cstheme="minorBidi"/>
                <w:noProof/>
                <w:kern w:val="2"/>
                <w:sz w:val="24"/>
                <w14:ligatures w14:val="standardContextual"/>
              </w:rPr>
              <w:tab/>
            </w:r>
            <w:r w:rsidRPr="003757A6">
              <w:rPr>
                <w:rStyle w:val="Hyperlink"/>
                <w:noProof/>
                <w:lang w:val="en-US"/>
              </w:rPr>
              <w:t>Rendering</w:t>
            </w:r>
            <w:r>
              <w:rPr>
                <w:noProof/>
                <w:webHidden/>
              </w:rPr>
              <w:tab/>
            </w:r>
            <w:r>
              <w:rPr>
                <w:noProof/>
                <w:webHidden/>
              </w:rPr>
              <w:fldChar w:fldCharType="begin"/>
            </w:r>
            <w:r>
              <w:rPr>
                <w:noProof/>
                <w:webHidden/>
              </w:rPr>
              <w:instrText xml:space="preserve"> PAGEREF _Toc184295624 \h </w:instrText>
            </w:r>
            <w:r>
              <w:rPr>
                <w:noProof/>
                <w:webHidden/>
              </w:rPr>
            </w:r>
            <w:r>
              <w:rPr>
                <w:noProof/>
                <w:webHidden/>
              </w:rPr>
              <w:fldChar w:fldCharType="separate"/>
            </w:r>
            <w:r w:rsidR="00AC1C25">
              <w:rPr>
                <w:noProof/>
                <w:webHidden/>
              </w:rPr>
              <w:t>11</w:t>
            </w:r>
            <w:r>
              <w:rPr>
                <w:noProof/>
                <w:webHidden/>
              </w:rPr>
              <w:fldChar w:fldCharType="end"/>
            </w:r>
          </w:hyperlink>
        </w:p>
        <w:p w14:paraId="2D603108" w14:textId="4FF5872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5" w:history="1">
            <w:r w:rsidRPr="003757A6">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3D Models</w:t>
            </w:r>
            <w:r>
              <w:rPr>
                <w:noProof/>
                <w:webHidden/>
              </w:rPr>
              <w:tab/>
            </w:r>
            <w:r>
              <w:rPr>
                <w:noProof/>
                <w:webHidden/>
              </w:rPr>
              <w:fldChar w:fldCharType="begin"/>
            </w:r>
            <w:r>
              <w:rPr>
                <w:noProof/>
                <w:webHidden/>
              </w:rPr>
              <w:instrText xml:space="preserve"> PAGEREF _Toc184295625 \h </w:instrText>
            </w:r>
            <w:r>
              <w:rPr>
                <w:noProof/>
                <w:webHidden/>
              </w:rPr>
            </w:r>
            <w:r>
              <w:rPr>
                <w:noProof/>
                <w:webHidden/>
              </w:rPr>
              <w:fldChar w:fldCharType="separate"/>
            </w:r>
            <w:r w:rsidR="00AC1C25">
              <w:rPr>
                <w:noProof/>
                <w:webHidden/>
              </w:rPr>
              <w:t>11</w:t>
            </w:r>
            <w:r>
              <w:rPr>
                <w:noProof/>
                <w:webHidden/>
              </w:rPr>
              <w:fldChar w:fldCharType="end"/>
            </w:r>
          </w:hyperlink>
        </w:p>
        <w:p w14:paraId="5E45CF54" w14:textId="5394811E"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6" w:history="1">
            <w:r w:rsidRPr="003757A6">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Transforms</w:t>
            </w:r>
            <w:r>
              <w:rPr>
                <w:noProof/>
                <w:webHidden/>
              </w:rPr>
              <w:tab/>
            </w:r>
            <w:r>
              <w:rPr>
                <w:noProof/>
                <w:webHidden/>
              </w:rPr>
              <w:fldChar w:fldCharType="begin"/>
            </w:r>
            <w:r>
              <w:rPr>
                <w:noProof/>
                <w:webHidden/>
              </w:rPr>
              <w:instrText xml:space="preserve"> PAGEREF _Toc184295626 \h </w:instrText>
            </w:r>
            <w:r>
              <w:rPr>
                <w:noProof/>
                <w:webHidden/>
              </w:rPr>
            </w:r>
            <w:r>
              <w:rPr>
                <w:noProof/>
                <w:webHidden/>
              </w:rPr>
              <w:fldChar w:fldCharType="separate"/>
            </w:r>
            <w:r w:rsidR="00AC1C25">
              <w:rPr>
                <w:noProof/>
                <w:webHidden/>
              </w:rPr>
              <w:t>12</w:t>
            </w:r>
            <w:r>
              <w:rPr>
                <w:noProof/>
                <w:webHidden/>
              </w:rPr>
              <w:fldChar w:fldCharType="end"/>
            </w:r>
          </w:hyperlink>
        </w:p>
        <w:p w14:paraId="372FB809" w14:textId="0816E5E9"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7" w:history="1">
            <w:r w:rsidRPr="003757A6">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_Toc184295627 \h </w:instrText>
            </w:r>
            <w:r>
              <w:rPr>
                <w:noProof/>
                <w:webHidden/>
              </w:rPr>
            </w:r>
            <w:r>
              <w:rPr>
                <w:noProof/>
                <w:webHidden/>
              </w:rPr>
              <w:fldChar w:fldCharType="separate"/>
            </w:r>
            <w:r w:rsidR="00AC1C25">
              <w:rPr>
                <w:noProof/>
                <w:webHidden/>
              </w:rPr>
              <w:t>14</w:t>
            </w:r>
            <w:r>
              <w:rPr>
                <w:noProof/>
                <w:webHidden/>
              </w:rPr>
              <w:fldChar w:fldCharType="end"/>
            </w:r>
          </w:hyperlink>
        </w:p>
        <w:p w14:paraId="3CB40809" w14:textId="2833288F"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8" w:history="1">
            <w:r w:rsidRPr="003757A6">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Perspective Projection</w:t>
            </w:r>
            <w:r>
              <w:rPr>
                <w:noProof/>
                <w:webHidden/>
              </w:rPr>
              <w:tab/>
            </w:r>
            <w:r>
              <w:rPr>
                <w:noProof/>
                <w:webHidden/>
              </w:rPr>
              <w:fldChar w:fldCharType="begin"/>
            </w:r>
            <w:r>
              <w:rPr>
                <w:noProof/>
                <w:webHidden/>
              </w:rPr>
              <w:instrText xml:space="preserve"> PAGEREF _Toc184295628 \h </w:instrText>
            </w:r>
            <w:r>
              <w:rPr>
                <w:noProof/>
                <w:webHidden/>
              </w:rPr>
            </w:r>
            <w:r>
              <w:rPr>
                <w:noProof/>
                <w:webHidden/>
              </w:rPr>
              <w:fldChar w:fldCharType="separate"/>
            </w:r>
            <w:r w:rsidR="00AC1C25">
              <w:rPr>
                <w:noProof/>
                <w:webHidden/>
              </w:rPr>
              <w:t>15</w:t>
            </w:r>
            <w:r>
              <w:rPr>
                <w:noProof/>
                <w:webHidden/>
              </w:rPr>
              <w:fldChar w:fldCharType="end"/>
            </w:r>
          </w:hyperlink>
        </w:p>
        <w:p w14:paraId="61A52825" w14:textId="381ADE3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29" w:history="1">
            <w:r w:rsidRPr="003757A6">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Clipping</w:t>
            </w:r>
            <w:r>
              <w:rPr>
                <w:noProof/>
                <w:webHidden/>
              </w:rPr>
              <w:tab/>
            </w:r>
            <w:r>
              <w:rPr>
                <w:noProof/>
                <w:webHidden/>
              </w:rPr>
              <w:fldChar w:fldCharType="begin"/>
            </w:r>
            <w:r>
              <w:rPr>
                <w:noProof/>
                <w:webHidden/>
              </w:rPr>
              <w:instrText xml:space="preserve"> PAGEREF _Toc184295629 \h </w:instrText>
            </w:r>
            <w:r>
              <w:rPr>
                <w:noProof/>
                <w:webHidden/>
              </w:rPr>
            </w:r>
            <w:r>
              <w:rPr>
                <w:noProof/>
                <w:webHidden/>
              </w:rPr>
              <w:fldChar w:fldCharType="separate"/>
            </w:r>
            <w:r w:rsidR="00AC1C25">
              <w:rPr>
                <w:noProof/>
                <w:webHidden/>
              </w:rPr>
              <w:t>17</w:t>
            </w:r>
            <w:r>
              <w:rPr>
                <w:noProof/>
                <w:webHidden/>
              </w:rPr>
              <w:fldChar w:fldCharType="end"/>
            </w:r>
          </w:hyperlink>
        </w:p>
        <w:p w14:paraId="1801FC58" w14:textId="2DC73AE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0" w:history="1">
            <w:r w:rsidRPr="003757A6">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Back Face Culling</w:t>
            </w:r>
            <w:r>
              <w:rPr>
                <w:noProof/>
                <w:webHidden/>
              </w:rPr>
              <w:tab/>
            </w:r>
            <w:r>
              <w:rPr>
                <w:noProof/>
                <w:webHidden/>
              </w:rPr>
              <w:fldChar w:fldCharType="begin"/>
            </w:r>
            <w:r>
              <w:rPr>
                <w:noProof/>
                <w:webHidden/>
              </w:rPr>
              <w:instrText xml:space="preserve"> PAGEREF _Toc184295630 \h </w:instrText>
            </w:r>
            <w:r>
              <w:rPr>
                <w:noProof/>
                <w:webHidden/>
              </w:rPr>
            </w:r>
            <w:r>
              <w:rPr>
                <w:noProof/>
                <w:webHidden/>
              </w:rPr>
              <w:fldChar w:fldCharType="separate"/>
            </w:r>
            <w:r w:rsidR="00AC1C25">
              <w:rPr>
                <w:noProof/>
                <w:webHidden/>
              </w:rPr>
              <w:t>21</w:t>
            </w:r>
            <w:r>
              <w:rPr>
                <w:noProof/>
                <w:webHidden/>
              </w:rPr>
              <w:fldChar w:fldCharType="end"/>
            </w:r>
          </w:hyperlink>
        </w:p>
        <w:p w14:paraId="1F3A7AD6" w14:textId="654AE59B"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1" w:history="1">
            <w:r w:rsidRPr="003757A6">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Depth Buffering</w:t>
            </w:r>
            <w:r>
              <w:rPr>
                <w:noProof/>
                <w:webHidden/>
              </w:rPr>
              <w:tab/>
            </w:r>
            <w:r>
              <w:rPr>
                <w:noProof/>
                <w:webHidden/>
              </w:rPr>
              <w:fldChar w:fldCharType="begin"/>
            </w:r>
            <w:r>
              <w:rPr>
                <w:noProof/>
                <w:webHidden/>
              </w:rPr>
              <w:instrText xml:space="preserve"> PAGEREF _Toc184295631 \h </w:instrText>
            </w:r>
            <w:r>
              <w:rPr>
                <w:noProof/>
                <w:webHidden/>
              </w:rPr>
            </w:r>
            <w:r>
              <w:rPr>
                <w:noProof/>
                <w:webHidden/>
              </w:rPr>
              <w:fldChar w:fldCharType="separate"/>
            </w:r>
            <w:r w:rsidR="00AC1C25">
              <w:rPr>
                <w:noProof/>
                <w:webHidden/>
              </w:rPr>
              <w:t>21</w:t>
            </w:r>
            <w:r>
              <w:rPr>
                <w:noProof/>
                <w:webHidden/>
              </w:rPr>
              <w:fldChar w:fldCharType="end"/>
            </w:r>
          </w:hyperlink>
        </w:p>
        <w:p w14:paraId="2187266E" w14:textId="03462EF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2" w:history="1">
            <w:r w:rsidRPr="003757A6">
              <w:rPr>
                <w:rStyle w:val="Hyperlink"/>
                <w:noProof/>
                <w:lang w:val="en-US"/>
              </w:rPr>
              <w:t>2.5</w:t>
            </w:r>
            <w:r>
              <w:rPr>
                <w:rFonts w:asciiTheme="minorHAnsi" w:eastAsiaTheme="minorEastAsia" w:hAnsiTheme="minorHAnsi" w:cstheme="minorBidi"/>
                <w:noProof/>
                <w:kern w:val="2"/>
                <w:sz w:val="24"/>
                <w14:ligatures w14:val="standardContextual"/>
              </w:rPr>
              <w:tab/>
            </w:r>
            <w:r w:rsidRPr="003757A6">
              <w:rPr>
                <w:rStyle w:val="Hyperlink"/>
                <w:noProof/>
                <w:lang w:val="en-US"/>
              </w:rPr>
              <w:t>Texturing</w:t>
            </w:r>
            <w:r>
              <w:rPr>
                <w:noProof/>
                <w:webHidden/>
              </w:rPr>
              <w:tab/>
            </w:r>
            <w:r>
              <w:rPr>
                <w:noProof/>
                <w:webHidden/>
              </w:rPr>
              <w:fldChar w:fldCharType="begin"/>
            </w:r>
            <w:r>
              <w:rPr>
                <w:noProof/>
                <w:webHidden/>
              </w:rPr>
              <w:instrText xml:space="preserve"> PAGEREF _Toc184295632 \h </w:instrText>
            </w:r>
            <w:r>
              <w:rPr>
                <w:noProof/>
                <w:webHidden/>
              </w:rPr>
            </w:r>
            <w:r>
              <w:rPr>
                <w:noProof/>
                <w:webHidden/>
              </w:rPr>
              <w:fldChar w:fldCharType="separate"/>
            </w:r>
            <w:r w:rsidR="00AC1C25">
              <w:rPr>
                <w:noProof/>
                <w:webHidden/>
              </w:rPr>
              <w:t>24</w:t>
            </w:r>
            <w:r>
              <w:rPr>
                <w:noProof/>
                <w:webHidden/>
              </w:rPr>
              <w:fldChar w:fldCharType="end"/>
            </w:r>
          </w:hyperlink>
        </w:p>
        <w:p w14:paraId="58DA16C3" w14:textId="21AC2026"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33" w:history="1">
            <w:r w:rsidRPr="003757A6">
              <w:rPr>
                <w:rStyle w:val="Hyperlink"/>
                <w:noProof/>
                <w:lang w:val="en-US"/>
              </w:rPr>
              <w:t>3</w:t>
            </w:r>
            <w:r>
              <w:rPr>
                <w:rFonts w:asciiTheme="minorHAnsi" w:eastAsiaTheme="minorEastAsia" w:hAnsiTheme="minorHAnsi" w:cstheme="minorBidi"/>
                <w:bCs w:val="0"/>
                <w:noProof/>
                <w:kern w:val="2"/>
                <w:sz w:val="24"/>
                <w14:ligatures w14:val="standardContextual"/>
              </w:rPr>
              <w:tab/>
            </w:r>
            <w:r w:rsidRPr="003757A6">
              <w:rPr>
                <w:rStyle w:val="Hyperlink"/>
                <w:noProof/>
                <w:lang w:val="en-US"/>
              </w:rPr>
              <w:t>Implementation</w:t>
            </w:r>
            <w:r>
              <w:rPr>
                <w:noProof/>
                <w:webHidden/>
              </w:rPr>
              <w:tab/>
            </w:r>
            <w:r>
              <w:rPr>
                <w:noProof/>
                <w:webHidden/>
              </w:rPr>
              <w:fldChar w:fldCharType="begin"/>
            </w:r>
            <w:r>
              <w:rPr>
                <w:noProof/>
                <w:webHidden/>
              </w:rPr>
              <w:instrText xml:space="preserve"> PAGEREF _Toc184295633 \h </w:instrText>
            </w:r>
            <w:r>
              <w:rPr>
                <w:noProof/>
                <w:webHidden/>
              </w:rPr>
            </w:r>
            <w:r>
              <w:rPr>
                <w:noProof/>
                <w:webHidden/>
              </w:rPr>
              <w:fldChar w:fldCharType="separate"/>
            </w:r>
            <w:r w:rsidR="00AC1C25">
              <w:rPr>
                <w:noProof/>
                <w:webHidden/>
              </w:rPr>
              <w:t>25</w:t>
            </w:r>
            <w:r>
              <w:rPr>
                <w:noProof/>
                <w:webHidden/>
              </w:rPr>
              <w:fldChar w:fldCharType="end"/>
            </w:r>
          </w:hyperlink>
        </w:p>
        <w:p w14:paraId="41A817A6" w14:textId="130D245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4" w:history="1">
            <w:r w:rsidRPr="003757A6">
              <w:rPr>
                <w:rStyle w:val="Hyperlink"/>
                <w:noProof/>
                <w:lang w:val="en-US"/>
              </w:rPr>
              <w:t>3.1</w:t>
            </w:r>
            <w:r>
              <w:rPr>
                <w:rFonts w:asciiTheme="minorHAnsi" w:eastAsiaTheme="minorEastAsia" w:hAnsiTheme="minorHAnsi" w:cstheme="minorBidi"/>
                <w:noProof/>
                <w:kern w:val="2"/>
                <w:sz w:val="24"/>
                <w14:ligatures w14:val="standardContextual"/>
              </w:rPr>
              <w:tab/>
            </w:r>
            <w:r w:rsidRPr="003757A6">
              <w:rPr>
                <w:rStyle w:val="Hyperlink"/>
                <w:noProof/>
                <w:lang w:val="en-US"/>
              </w:rPr>
              <w:t>Tools and Libraries</w:t>
            </w:r>
            <w:r>
              <w:rPr>
                <w:noProof/>
                <w:webHidden/>
              </w:rPr>
              <w:tab/>
            </w:r>
            <w:r>
              <w:rPr>
                <w:noProof/>
                <w:webHidden/>
              </w:rPr>
              <w:fldChar w:fldCharType="begin"/>
            </w:r>
            <w:r>
              <w:rPr>
                <w:noProof/>
                <w:webHidden/>
              </w:rPr>
              <w:instrText xml:space="preserve"> PAGEREF _Toc184295634 \h </w:instrText>
            </w:r>
            <w:r>
              <w:rPr>
                <w:noProof/>
                <w:webHidden/>
              </w:rPr>
            </w:r>
            <w:r>
              <w:rPr>
                <w:noProof/>
                <w:webHidden/>
              </w:rPr>
              <w:fldChar w:fldCharType="separate"/>
            </w:r>
            <w:r w:rsidR="00AC1C25">
              <w:rPr>
                <w:noProof/>
                <w:webHidden/>
              </w:rPr>
              <w:t>25</w:t>
            </w:r>
            <w:r>
              <w:rPr>
                <w:noProof/>
                <w:webHidden/>
              </w:rPr>
              <w:fldChar w:fldCharType="end"/>
            </w:r>
          </w:hyperlink>
        </w:p>
        <w:p w14:paraId="68A008DA" w14:textId="5DB5A579"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5" w:history="1">
            <w:r w:rsidRPr="003757A6">
              <w:rPr>
                <w:rStyle w:val="Hyperlink"/>
                <w:noProof/>
                <w:lang w:val="en-US"/>
              </w:rPr>
              <w:t>3.2</w:t>
            </w:r>
            <w:r>
              <w:rPr>
                <w:rFonts w:asciiTheme="minorHAnsi" w:eastAsiaTheme="minorEastAsia" w:hAnsiTheme="minorHAnsi" w:cstheme="minorBidi"/>
                <w:noProof/>
                <w:kern w:val="2"/>
                <w:sz w:val="24"/>
                <w14:ligatures w14:val="standardContextual"/>
              </w:rPr>
              <w:tab/>
            </w:r>
            <w:r w:rsidRPr="003757A6">
              <w:rPr>
                <w:rStyle w:val="Hyperlink"/>
                <w:noProof/>
                <w:lang w:val="en-US"/>
              </w:rPr>
              <w:t>Program Structure</w:t>
            </w:r>
            <w:r>
              <w:rPr>
                <w:noProof/>
                <w:webHidden/>
              </w:rPr>
              <w:tab/>
            </w:r>
            <w:r>
              <w:rPr>
                <w:noProof/>
                <w:webHidden/>
              </w:rPr>
              <w:fldChar w:fldCharType="begin"/>
            </w:r>
            <w:r>
              <w:rPr>
                <w:noProof/>
                <w:webHidden/>
              </w:rPr>
              <w:instrText xml:space="preserve"> PAGEREF _Toc184295635 \h </w:instrText>
            </w:r>
            <w:r>
              <w:rPr>
                <w:noProof/>
                <w:webHidden/>
              </w:rPr>
            </w:r>
            <w:r>
              <w:rPr>
                <w:noProof/>
                <w:webHidden/>
              </w:rPr>
              <w:fldChar w:fldCharType="separate"/>
            </w:r>
            <w:r w:rsidR="00AC1C25">
              <w:rPr>
                <w:noProof/>
                <w:webHidden/>
              </w:rPr>
              <w:t>25</w:t>
            </w:r>
            <w:r>
              <w:rPr>
                <w:noProof/>
                <w:webHidden/>
              </w:rPr>
              <w:fldChar w:fldCharType="end"/>
            </w:r>
          </w:hyperlink>
        </w:p>
        <w:p w14:paraId="5E809352" w14:textId="578E663F"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36" w:history="1">
            <w:r w:rsidRPr="003757A6">
              <w:rPr>
                <w:rStyle w:val="Hyperlink"/>
                <w:noProof/>
                <w:lang w:val="en-US"/>
              </w:rPr>
              <w:t>3.3</w:t>
            </w:r>
            <w:r>
              <w:rPr>
                <w:rFonts w:asciiTheme="minorHAnsi" w:eastAsiaTheme="minorEastAsia" w:hAnsiTheme="minorHAnsi" w:cstheme="minorBidi"/>
                <w:noProof/>
                <w:kern w:val="2"/>
                <w:sz w:val="24"/>
                <w14:ligatures w14:val="standardContextual"/>
              </w:rPr>
              <w:tab/>
            </w:r>
            <w:r w:rsidRPr="003757A6">
              <w:rPr>
                <w:rStyle w:val="Hyperlink"/>
                <w:noProof/>
                <w:lang w:val="en-US"/>
              </w:rPr>
              <w:t>Components</w:t>
            </w:r>
            <w:r>
              <w:rPr>
                <w:noProof/>
                <w:webHidden/>
              </w:rPr>
              <w:tab/>
            </w:r>
            <w:r>
              <w:rPr>
                <w:noProof/>
                <w:webHidden/>
              </w:rPr>
              <w:fldChar w:fldCharType="begin"/>
            </w:r>
            <w:r>
              <w:rPr>
                <w:noProof/>
                <w:webHidden/>
              </w:rPr>
              <w:instrText xml:space="preserve"> PAGEREF _Toc184295636 \h </w:instrText>
            </w:r>
            <w:r>
              <w:rPr>
                <w:noProof/>
                <w:webHidden/>
              </w:rPr>
            </w:r>
            <w:r>
              <w:rPr>
                <w:noProof/>
                <w:webHidden/>
              </w:rPr>
              <w:fldChar w:fldCharType="separate"/>
            </w:r>
            <w:r w:rsidR="00AC1C25">
              <w:rPr>
                <w:noProof/>
                <w:webHidden/>
              </w:rPr>
              <w:t>25</w:t>
            </w:r>
            <w:r>
              <w:rPr>
                <w:noProof/>
                <w:webHidden/>
              </w:rPr>
              <w:fldChar w:fldCharType="end"/>
            </w:r>
          </w:hyperlink>
        </w:p>
        <w:p w14:paraId="05A0A1DC" w14:textId="3D6A9172"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7" w:history="1">
            <w:r w:rsidRPr="003757A6">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Math</w:t>
            </w:r>
            <w:r>
              <w:rPr>
                <w:noProof/>
                <w:webHidden/>
              </w:rPr>
              <w:tab/>
            </w:r>
            <w:r>
              <w:rPr>
                <w:noProof/>
                <w:webHidden/>
              </w:rPr>
              <w:fldChar w:fldCharType="begin"/>
            </w:r>
            <w:r>
              <w:rPr>
                <w:noProof/>
                <w:webHidden/>
              </w:rPr>
              <w:instrText xml:space="preserve"> PAGEREF _Toc184295637 \h </w:instrText>
            </w:r>
            <w:r>
              <w:rPr>
                <w:noProof/>
                <w:webHidden/>
              </w:rPr>
            </w:r>
            <w:r>
              <w:rPr>
                <w:noProof/>
                <w:webHidden/>
              </w:rPr>
              <w:fldChar w:fldCharType="separate"/>
            </w:r>
            <w:r w:rsidR="00AC1C25">
              <w:rPr>
                <w:noProof/>
                <w:webHidden/>
              </w:rPr>
              <w:t>25</w:t>
            </w:r>
            <w:r>
              <w:rPr>
                <w:noProof/>
                <w:webHidden/>
              </w:rPr>
              <w:fldChar w:fldCharType="end"/>
            </w:r>
          </w:hyperlink>
        </w:p>
        <w:p w14:paraId="7E6E2C11" w14:textId="7C70EC8A"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8" w:history="1">
            <w:r w:rsidRPr="003757A6">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Console Window</w:t>
            </w:r>
            <w:r>
              <w:rPr>
                <w:noProof/>
                <w:webHidden/>
              </w:rPr>
              <w:tab/>
            </w:r>
            <w:r>
              <w:rPr>
                <w:noProof/>
                <w:webHidden/>
              </w:rPr>
              <w:fldChar w:fldCharType="begin"/>
            </w:r>
            <w:r>
              <w:rPr>
                <w:noProof/>
                <w:webHidden/>
              </w:rPr>
              <w:instrText xml:space="preserve"> PAGEREF _Toc184295638 \h </w:instrText>
            </w:r>
            <w:r>
              <w:rPr>
                <w:noProof/>
                <w:webHidden/>
              </w:rPr>
            </w:r>
            <w:r>
              <w:rPr>
                <w:noProof/>
                <w:webHidden/>
              </w:rPr>
              <w:fldChar w:fldCharType="separate"/>
            </w:r>
            <w:r w:rsidR="00AC1C25">
              <w:rPr>
                <w:noProof/>
                <w:webHidden/>
              </w:rPr>
              <w:t>25</w:t>
            </w:r>
            <w:r>
              <w:rPr>
                <w:noProof/>
                <w:webHidden/>
              </w:rPr>
              <w:fldChar w:fldCharType="end"/>
            </w:r>
          </w:hyperlink>
        </w:p>
        <w:p w14:paraId="639D7C63" w14:textId="1B93C810"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39" w:history="1">
            <w:r w:rsidRPr="003757A6">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Camera</w:t>
            </w:r>
            <w:r>
              <w:rPr>
                <w:noProof/>
                <w:webHidden/>
              </w:rPr>
              <w:tab/>
            </w:r>
            <w:r>
              <w:rPr>
                <w:noProof/>
                <w:webHidden/>
              </w:rPr>
              <w:fldChar w:fldCharType="begin"/>
            </w:r>
            <w:r>
              <w:rPr>
                <w:noProof/>
                <w:webHidden/>
              </w:rPr>
              <w:instrText xml:space="preserve"> PAGEREF _Toc184295639 \h </w:instrText>
            </w:r>
            <w:r>
              <w:rPr>
                <w:noProof/>
                <w:webHidden/>
              </w:rPr>
            </w:r>
            <w:r>
              <w:rPr>
                <w:noProof/>
                <w:webHidden/>
              </w:rPr>
              <w:fldChar w:fldCharType="separate"/>
            </w:r>
            <w:r w:rsidR="00AC1C25">
              <w:rPr>
                <w:noProof/>
                <w:webHidden/>
              </w:rPr>
              <w:t>27</w:t>
            </w:r>
            <w:r>
              <w:rPr>
                <w:noProof/>
                <w:webHidden/>
              </w:rPr>
              <w:fldChar w:fldCharType="end"/>
            </w:r>
          </w:hyperlink>
        </w:p>
        <w:p w14:paraId="2BB9D7AE" w14:textId="28FC8E68"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0" w:history="1">
            <w:r w:rsidRPr="003757A6">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Model and Texture</w:t>
            </w:r>
            <w:r>
              <w:rPr>
                <w:noProof/>
                <w:webHidden/>
              </w:rPr>
              <w:tab/>
            </w:r>
            <w:r>
              <w:rPr>
                <w:noProof/>
                <w:webHidden/>
              </w:rPr>
              <w:fldChar w:fldCharType="begin"/>
            </w:r>
            <w:r>
              <w:rPr>
                <w:noProof/>
                <w:webHidden/>
              </w:rPr>
              <w:instrText xml:space="preserve"> PAGEREF _Toc184295640 \h </w:instrText>
            </w:r>
            <w:r>
              <w:rPr>
                <w:noProof/>
                <w:webHidden/>
              </w:rPr>
            </w:r>
            <w:r>
              <w:rPr>
                <w:noProof/>
                <w:webHidden/>
              </w:rPr>
              <w:fldChar w:fldCharType="separate"/>
            </w:r>
            <w:r w:rsidR="00AC1C25">
              <w:rPr>
                <w:noProof/>
                <w:webHidden/>
              </w:rPr>
              <w:t>27</w:t>
            </w:r>
            <w:r>
              <w:rPr>
                <w:noProof/>
                <w:webHidden/>
              </w:rPr>
              <w:fldChar w:fldCharType="end"/>
            </w:r>
          </w:hyperlink>
        </w:p>
        <w:p w14:paraId="1393EF67" w14:textId="40B2E657"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1" w:history="1">
            <w:r w:rsidRPr="003757A6">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Renderer</w:t>
            </w:r>
            <w:r>
              <w:rPr>
                <w:noProof/>
                <w:webHidden/>
              </w:rPr>
              <w:tab/>
            </w:r>
            <w:r>
              <w:rPr>
                <w:noProof/>
                <w:webHidden/>
              </w:rPr>
              <w:fldChar w:fldCharType="begin"/>
            </w:r>
            <w:r>
              <w:rPr>
                <w:noProof/>
                <w:webHidden/>
              </w:rPr>
              <w:instrText xml:space="preserve"> PAGEREF _Toc184295641 \h </w:instrText>
            </w:r>
            <w:r>
              <w:rPr>
                <w:noProof/>
                <w:webHidden/>
              </w:rPr>
            </w:r>
            <w:r>
              <w:rPr>
                <w:noProof/>
                <w:webHidden/>
              </w:rPr>
              <w:fldChar w:fldCharType="separate"/>
            </w:r>
            <w:r w:rsidR="00AC1C25">
              <w:rPr>
                <w:noProof/>
                <w:webHidden/>
              </w:rPr>
              <w:t>27</w:t>
            </w:r>
            <w:r>
              <w:rPr>
                <w:noProof/>
                <w:webHidden/>
              </w:rPr>
              <w:fldChar w:fldCharType="end"/>
            </w:r>
          </w:hyperlink>
        </w:p>
        <w:p w14:paraId="2D53F6F2" w14:textId="46A6E6A3" w:rsidR="00EF0AA5" w:rsidRDefault="00EF0AA5">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4295642" w:history="1">
            <w:r w:rsidRPr="003757A6">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3757A6">
              <w:rPr>
                <w:rStyle w:val="Hyperlink"/>
                <w:noProof/>
                <w:lang w:val="en-US"/>
              </w:rPr>
              <w:t>Rasterizer</w:t>
            </w:r>
            <w:r>
              <w:rPr>
                <w:noProof/>
                <w:webHidden/>
              </w:rPr>
              <w:tab/>
            </w:r>
            <w:r>
              <w:rPr>
                <w:noProof/>
                <w:webHidden/>
              </w:rPr>
              <w:fldChar w:fldCharType="begin"/>
            </w:r>
            <w:r>
              <w:rPr>
                <w:noProof/>
                <w:webHidden/>
              </w:rPr>
              <w:instrText xml:space="preserve"> PAGEREF _Toc184295642 \h </w:instrText>
            </w:r>
            <w:r>
              <w:rPr>
                <w:noProof/>
                <w:webHidden/>
              </w:rPr>
            </w:r>
            <w:r>
              <w:rPr>
                <w:noProof/>
                <w:webHidden/>
              </w:rPr>
              <w:fldChar w:fldCharType="separate"/>
            </w:r>
            <w:r w:rsidR="00AC1C25">
              <w:rPr>
                <w:noProof/>
                <w:webHidden/>
              </w:rPr>
              <w:t>27</w:t>
            </w:r>
            <w:r>
              <w:rPr>
                <w:noProof/>
                <w:webHidden/>
              </w:rPr>
              <w:fldChar w:fldCharType="end"/>
            </w:r>
          </w:hyperlink>
        </w:p>
        <w:p w14:paraId="0935620E" w14:textId="49EE17EA" w:rsidR="00EF0AA5" w:rsidRDefault="00EF0AA5">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4295643" w:history="1">
            <w:r w:rsidRPr="003757A6">
              <w:rPr>
                <w:rStyle w:val="Hyperlink"/>
                <w:noProof/>
                <w:lang w:val="en-US"/>
              </w:rPr>
              <w:t>3.4</w:t>
            </w:r>
            <w:r>
              <w:rPr>
                <w:rFonts w:asciiTheme="minorHAnsi" w:eastAsiaTheme="minorEastAsia" w:hAnsiTheme="minorHAnsi" w:cstheme="minorBidi"/>
                <w:noProof/>
                <w:kern w:val="2"/>
                <w:sz w:val="24"/>
                <w14:ligatures w14:val="standardContextual"/>
              </w:rPr>
              <w:tab/>
            </w:r>
            <w:r w:rsidRPr="003757A6">
              <w:rPr>
                <w:rStyle w:val="Hyperlink"/>
                <w:noProof/>
                <w:lang w:val="en-US"/>
              </w:rPr>
              <w:t>Demo</w:t>
            </w:r>
            <w:r>
              <w:rPr>
                <w:noProof/>
                <w:webHidden/>
              </w:rPr>
              <w:tab/>
            </w:r>
            <w:r>
              <w:rPr>
                <w:noProof/>
                <w:webHidden/>
              </w:rPr>
              <w:fldChar w:fldCharType="begin"/>
            </w:r>
            <w:r>
              <w:rPr>
                <w:noProof/>
                <w:webHidden/>
              </w:rPr>
              <w:instrText xml:space="preserve"> PAGEREF _Toc184295643 \h </w:instrText>
            </w:r>
            <w:r>
              <w:rPr>
                <w:noProof/>
                <w:webHidden/>
              </w:rPr>
            </w:r>
            <w:r>
              <w:rPr>
                <w:noProof/>
                <w:webHidden/>
              </w:rPr>
              <w:fldChar w:fldCharType="separate"/>
            </w:r>
            <w:r w:rsidR="00AC1C25">
              <w:rPr>
                <w:noProof/>
                <w:webHidden/>
              </w:rPr>
              <w:t>27</w:t>
            </w:r>
            <w:r>
              <w:rPr>
                <w:noProof/>
                <w:webHidden/>
              </w:rPr>
              <w:fldChar w:fldCharType="end"/>
            </w:r>
          </w:hyperlink>
        </w:p>
        <w:p w14:paraId="5FFF7924" w14:textId="14BAE1D1" w:rsidR="00EF0AA5" w:rsidRDefault="00EF0AA5">
          <w:pPr>
            <w:pStyle w:val="TOC1"/>
            <w:rPr>
              <w:rFonts w:asciiTheme="minorHAnsi" w:eastAsiaTheme="minorEastAsia" w:hAnsiTheme="minorHAnsi" w:cstheme="minorBidi"/>
              <w:bCs w:val="0"/>
              <w:noProof/>
              <w:kern w:val="2"/>
              <w:sz w:val="24"/>
              <w14:ligatures w14:val="standardContextual"/>
            </w:rPr>
          </w:pPr>
          <w:hyperlink w:anchor="_Toc184295644" w:history="1">
            <w:r w:rsidRPr="003757A6">
              <w:rPr>
                <w:rStyle w:val="Hyperlink"/>
                <w:noProof/>
                <w:lang w:val="en-US"/>
              </w:rPr>
              <w:t>Sources</w:t>
            </w:r>
            <w:r>
              <w:rPr>
                <w:noProof/>
                <w:webHidden/>
              </w:rPr>
              <w:tab/>
            </w:r>
            <w:r>
              <w:rPr>
                <w:noProof/>
                <w:webHidden/>
              </w:rPr>
              <w:fldChar w:fldCharType="begin"/>
            </w:r>
            <w:r>
              <w:rPr>
                <w:noProof/>
                <w:webHidden/>
              </w:rPr>
              <w:instrText xml:space="preserve"> PAGEREF _Toc184295644 \h </w:instrText>
            </w:r>
            <w:r>
              <w:rPr>
                <w:noProof/>
                <w:webHidden/>
              </w:rPr>
            </w:r>
            <w:r>
              <w:rPr>
                <w:noProof/>
                <w:webHidden/>
              </w:rPr>
              <w:fldChar w:fldCharType="separate"/>
            </w:r>
            <w:r w:rsidR="00AC1C25">
              <w:rPr>
                <w:noProof/>
                <w:webHidden/>
              </w:rPr>
              <w:t>28</w:t>
            </w:r>
            <w:r>
              <w:rPr>
                <w:noProof/>
                <w:webHidden/>
              </w:rPr>
              <w:fldChar w:fldCharType="end"/>
            </w:r>
          </w:hyperlink>
        </w:p>
        <w:p w14:paraId="100935A0" w14:textId="66D753E9" w:rsidR="00B65569" w:rsidRPr="002F7A35" w:rsidRDefault="00F53D72" w:rsidP="006328F8">
          <w:pPr>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4C74449E" w14:textId="77B2CE87" w:rsidR="00D124F3" w:rsidRDefault="00362E42" w:rsidP="00C7178B">
      <w:pPr>
        <w:pStyle w:val="OtsikkoTiivistelm"/>
      </w:pPr>
      <w:r>
        <w:lastRenderedPageBreak/>
        <w:t>Symbols</w:t>
      </w:r>
    </w:p>
    <w:p w14:paraId="77B49C71" w14:textId="216AB9C1" w:rsidR="003A1DF1" w:rsidRPr="003A1DF1" w:rsidRDefault="003A1DF1" w:rsidP="003A1DF1">
      <w:pPr>
        <w:pStyle w:val="Perusteksti"/>
      </w:pPr>
      <w:r>
        <w:t>texel</w:t>
      </w:r>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4295617"/>
      <w:r>
        <w:lastRenderedPageBreak/>
        <w:t>Introduction</w:t>
      </w:r>
      <w:bookmarkEnd w:id="1"/>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4295618"/>
      <w:bookmarkEnd w:id="0"/>
      <w:r w:rsidRPr="002F52AA">
        <w:rPr>
          <w:lang w:val="en-US"/>
        </w:rPr>
        <w:lastRenderedPageBreak/>
        <w:t>Rendering theor</w:t>
      </w:r>
      <w:r w:rsidR="0067362B">
        <w:rPr>
          <w:lang w:val="en-US"/>
        </w:rPr>
        <w:t>y</w:t>
      </w:r>
      <w:bookmarkEnd w:id="2"/>
    </w:p>
    <w:p w14:paraId="5ADF2295" w14:textId="2E9B3378"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using a python-style pseudocode</w:t>
      </w:r>
      <w:r w:rsidR="00601352">
        <w:rPr>
          <w:lang w:val="en-US"/>
        </w:rPr>
        <w:t>. In section 3 the actual implementation will be in C++.</w:t>
      </w:r>
    </w:p>
    <w:p w14:paraId="568D2310" w14:textId="54D22810" w:rsidR="00650F59" w:rsidRPr="002F52AA" w:rsidRDefault="00650F59" w:rsidP="002F52AA">
      <w:pPr>
        <w:pStyle w:val="Perusteksti"/>
        <w:rPr>
          <w:lang w:val="en-US"/>
        </w:rPr>
      </w:pPr>
      <w:r>
        <w:rPr>
          <w:lang w:val="en-US"/>
        </w:rPr>
        <w:t>{TODO: maybe write an overview of the render pipeline</w:t>
      </w:r>
      <w:r w:rsidR="00F10AD1">
        <w:rPr>
          <w:lang w:val="en-US"/>
        </w:rPr>
        <w:t xml:space="preserve"> with some pictures</w:t>
      </w:r>
      <w:r>
        <w:rPr>
          <w:lang w:val="en-US"/>
        </w:rPr>
        <w:t>}</w:t>
      </w:r>
    </w:p>
    <w:p w14:paraId="06D1E962" w14:textId="524978A0" w:rsidR="0067362B" w:rsidRDefault="0067362B" w:rsidP="0067362B">
      <w:pPr>
        <w:pStyle w:val="Heading2"/>
        <w:rPr>
          <w:lang w:val="en-US"/>
        </w:rPr>
      </w:pPr>
      <w:bookmarkStart w:id="3" w:name="_Toc184295619"/>
      <w:r w:rsidRPr="0067362B">
        <w:rPr>
          <w:lang w:val="en-US"/>
        </w:rPr>
        <w:t>Window</w:t>
      </w:r>
      <w:bookmarkEnd w:id="3"/>
    </w:p>
    <w:p w14:paraId="5B21A28B" w14:textId="3AC6A7E4" w:rsidR="00450EA4" w:rsidRDefault="00450EA4" w:rsidP="00450EA4">
      <w:pPr>
        <w:pStyle w:val="Perusteksti"/>
        <w:rPr>
          <w:lang w:val="en-US"/>
        </w:rPr>
      </w:pPr>
      <w:r w:rsidRPr="00450EA4">
        <w:rPr>
          <w:lang w:val="en-US"/>
        </w:rPr>
        <w:t>https://learn.microsoft.com/en-us/windows/win32/learnwin32/what-is-a-window-</w:t>
      </w:r>
    </w:p>
    <w:p w14:paraId="61FB4446" w14:textId="450D8C41"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[above]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7F3CFC0F"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APIs such as WinForms in C# or Win32 in C++, but for the implementation of this paper we will be using something a bit more esoteric: the Windows console, or more specifically in this case CMD. Our only real requirements for a window are the ability to write pixels to the screen and read user input, and since CMD satisfies both, it can work as our window.</w:t>
      </w:r>
      <w:r w:rsidR="00FE2A00">
        <w:rPr>
          <w:lang w:val="en-US"/>
        </w:rPr>
        <w:t xml:space="preserve"> A</w:t>
      </w:r>
      <w:r w:rsidR="009B67F1">
        <w:rPr>
          <w:lang w:val="en-US"/>
        </w:rPr>
        <w:t xml:space="preserve">ll the theory and implementation </w:t>
      </w:r>
      <w:r w:rsidR="009F549C">
        <w:rPr>
          <w:lang w:val="en-US"/>
        </w:rPr>
        <w:t>of rendering</w:t>
      </w:r>
      <w:r w:rsidR="009B67F1">
        <w:rPr>
          <w:lang w:val="en-US"/>
        </w:rPr>
        <w:t xml:space="preserve">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p>
    <w:p w14:paraId="263ADE51" w14:textId="60007A84" w:rsidR="00A8472F" w:rsidRPr="0067362B" w:rsidRDefault="00A8472F" w:rsidP="0067362B">
      <w:pPr>
        <w:pStyle w:val="Heading2"/>
        <w:rPr>
          <w:lang w:val="en-US"/>
        </w:rPr>
      </w:pPr>
      <w:bookmarkStart w:id="4" w:name="_Toc184295620"/>
      <w:r w:rsidRPr="0067362B">
        <w:rPr>
          <w:lang w:val="en-US"/>
        </w:rPr>
        <w:lastRenderedPageBreak/>
        <w:t>Canvas</w:t>
      </w:r>
      <w:bookmarkEnd w:id="4"/>
    </w:p>
    <w:p w14:paraId="10C74121" w14:textId="0457F28B"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he frame</w:t>
      </w:r>
      <w:r w:rsidRPr="00A8472F">
        <w:rPr>
          <w:lang w:val="en-US"/>
        </w:rPr>
        <w:t xml:space="preserve"> on. In this case our canvas is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A724D5">
        <w:rPr>
          <w:noProof/>
          <w:lang w:val="en-US"/>
        </w:rPr>
        <w:t>opgl docs</w:t>
      </w:r>
      <w:r w:rsidR="009E217E">
        <w:rPr>
          <w:noProof/>
          <w:lang w:val="en-US"/>
        </w:rPr>
        <w:t>].</w:t>
      </w:r>
    </w:p>
    <w:p w14:paraId="4101393C" w14:textId="15619B31" w:rsidR="008051E8" w:rsidRDefault="008051E8" w:rsidP="00812BB0">
      <w:pPr>
        <w:pStyle w:val="Perusteksti"/>
        <w:rPr>
          <w:noProof/>
          <w:lang w:val="en-US"/>
        </w:rPr>
      </w:pPr>
      <w:r>
        <w:rPr>
          <w:noProof/>
          <w:lang w:val="en-US"/>
        </w:rPr>
        <w:t>{TODO add canvas coordinate system picture}</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5" w:name="_Toc184295621"/>
      <w:r>
        <w:rPr>
          <w:lang w:val="en-US"/>
        </w:rPr>
        <w:t>Rasterization</w:t>
      </w:r>
      <w:bookmarkEnd w:id="5"/>
    </w:p>
    <w:p w14:paraId="28B1C383" w14:textId="05CEA193"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420966" w:rsidRPr="00A8472F">
        <w:rPr>
          <w:lang w:val="en-US"/>
        </w:rPr>
        <w:t>raytracing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420966">
        <w:rPr>
          <w:lang w:val="en-US"/>
        </w:rPr>
        <w:t>2</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6" w:name="_Toc184295622"/>
      <w:r w:rsidRPr="00A8472F">
        <w:rPr>
          <w:lang w:val="en-US"/>
        </w:rPr>
        <w:lastRenderedPageBreak/>
        <w:t>Rasterizing Lines</w:t>
      </w:r>
      <w:bookmarkEnd w:id="6"/>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4B3B0220" w:rsidR="00C56EFE" w:rsidRDefault="00C56EFE" w:rsidP="00A8472F">
      <w:pPr>
        <w:pStyle w:val="Perusteksti"/>
        <w:rPr>
          <w:lang w:val="en-US"/>
        </w:rPr>
      </w:pPr>
      <w:r>
        <w:rPr>
          <w:lang w:val="en-US"/>
        </w:rPr>
        <w:t>Drawing some lines with this function produces some interesting results. Line one is {TODO add start and end points and slope}, and line 2 is {</w:t>
      </w:r>
      <w:r w:rsidR="00E854DC">
        <w:rPr>
          <w:lang w:val="en-US"/>
        </w:rPr>
        <w:t>TODO</w:t>
      </w:r>
      <w:r>
        <w:rPr>
          <w:lang w:val="en-US"/>
        </w:rPr>
        <w:t>}.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lastRenderedPageBreak/>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6AD11E46">
            <wp:extent cx="1428750" cy="1694996"/>
            <wp:effectExtent l="0" t="0" r="0" b="635"/>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332" cy="1717040"/>
                    </a:xfrm>
                    <a:prstGeom prst="rect">
                      <a:avLst/>
                    </a:prstGeom>
                    <a:noFill/>
                    <a:ln>
                      <a:noFill/>
                    </a:ln>
                  </pic:spPr>
                </pic:pic>
              </a:graphicData>
            </a:graphic>
          </wp:inline>
        </w:drawing>
      </w:r>
    </w:p>
    <w:p w14:paraId="275816F6" w14:textId="6E62225A"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Bresenham's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5F636D">
        <w:rPr>
          <w:lang w:val="en-US"/>
        </w:rPr>
        <w:t xml:space="preserve"> Alternatives with anti-aliasing support </w:t>
      </w:r>
      <w:r w:rsidR="00D966DB">
        <w:rPr>
          <w:lang w:val="en-US"/>
        </w:rPr>
        <w:t xml:space="preserve">include Gupta-Sproull and Xiaolin Wu’s algorithms </w:t>
      </w:r>
      <w:r w:rsidR="00D966DB" w:rsidRPr="00A8472F">
        <w:rPr>
          <w:lang w:val="en-US"/>
        </w:rPr>
        <w:t>[</w:t>
      </w:r>
      <w:r w:rsidR="00D966DB">
        <w:rPr>
          <w:lang w:val="en-US"/>
        </w:rPr>
        <w:t>3.</w:t>
      </w:r>
      <w:r w:rsidR="00D966DB" w:rsidRPr="00A8472F">
        <w:rPr>
          <w:lang w:val="en-US"/>
        </w:rPr>
        <w:t>]</w:t>
      </w:r>
    </w:p>
    <w:p w14:paraId="458089A3" w14:textId="095650FA" w:rsidR="00A8472F" w:rsidRDefault="00A8472F" w:rsidP="00A8472F">
      <w:pPr>
        <w:pStyle w:val="Perusteksti"/>
        <w:rPr>
          <w:lang w:val="en-US"/>
        </w:rPr>
      </w:pPr>
      <w:r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E854DC">
        <w:rPr>
          <w:lang w:val="en-US"/>
        </w:rPr>
        <w:t>3</w:t>
      </w:r>
      <w:r w:rsidRPr="00A8472F">
        <w:rPr>
          <w:lang w:val="en-US"/>
        </w:rPr>
        <w:t>.]</w:t>
      </w:r>
    </w:p>
    <w:p w14:paraId="057DEC3D" w14:textId="65D66547" w:rsidR="00720B40" w:rsidRDefault="00812BB0" w:rsidP="00A8472F">
      <w:pPr>
        <w:pStyle w:val="Perusteksti"/>
        <w:rPr>
          <w:lang w:val="en-US"/>
        </w:rPr>
      </w:pPr>
      <w:r w:rsidRPr="001A648D">
        <w:rPr>
          <w:noProof/>
          <w:lang w:val="en-US"/>
        </w:rPr>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BDAEF0" w:rsidR="000B42EA" w:rsidRDefault="00A8472F" w:rsidP="00A8472F">
      <w:pPr>
        <w:pStyle w:val="Perusteksti"/>
        <w:rPr>
          <w:lang w:val="en-US"/>
        </w:rPr>
      </w:pPr>
      <w:r w:rsidRPr="00A8472F">
        <w:rPr>
          <w:lang w:val="en-US"/>
        </w:rPr>
        <w:t>This implementation still has floating point arithmetic, so to write it in a form which only uses integers we have to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lastRenderedPageBreak/>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413D7996"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E854DC">
        <w:rPr>
          <w:lang w:val="en-US"/>
        </w:rPr>
        <w:t>3</w:t>
      </w:r>
      <w:r w:rsidR="00A8472F" w:rsidRPr="00A8472F">
        <w:rPr>
          <w:lang w:val="en-US"/>
        </w:rPr>
        <w:t>]</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7176EC4">
                <wp:extent cx="5448300" cy="752475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52475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5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23541AA8" w14:textId="77777777" w:rsidR="00460D6A" w:rsidRDefault="00466CE0" w:rsidP="00460D6A">
                      <w:pPr>
                        <w:pStyle w:val="Code"/>
                      </w:pPr>
                      <w:r>
                        <w:tab/>
                      </w:r>
                      <w:r>
                        <w:tab/>
                      </w:r>
                      <w:r>
                        <w:tab/>
                      </w:r>
                      <w:r w:rsidR="00BB2638" w:rsidRPr="00720B40">
                        <w:t>swap(y0, y1)</w:t>
                      </w:r>
                    </w:p>
                    <w:p w14:paraId="3EF71063" w14:textId="77777777" w:rsidR="00460D6A" w:rsidRDefault="00460D6A" w:rsidP="00460D6A">
                      <w:pPr>
                        <w:pStyle w:val="Code"/>
                      </w:pPr>
                    </w:p>
                    <w:p w14:paraId="6C8F6443" w14:textId="77777777" w:rsidR="00460D6A" w:rsidRPr="00BB2638" w:rsidRDefault="00460D6A" w:rsidP="00460D6A">
                      <w:pPr>
                        <w:pStyle w:val="Code"/>
                      </w:pPr>
                      <w:r>
                        <w:tab/>
                      </w:r>
                      <w:r>
                        <w:tab/>
                        <w:t>//Calculate slopes for x and y</w:t>
                      </w:r>
                    </w:p>
                    <w:p w14:paraId="5406583F" w14:textId="77777777" w:rsidR="00460D6A" w:rsidRPr="00BB2638" w:rsidRDefault="00460D6A" w:rsidP="00460D6A">
                      <w:pPr>
                        <w:pStyle w:val="Code"/>
                      </w:pPr>
                      <w:r>
                        <w:tab/>
                      </w:r>
                      <w:r>
                        <w:tab/>
                      </w:r>
                      <w:r w:rsidRPr="00BB2638">
                        <w:t>dx = x</w:t>
                      </w:r>
                      <w:r>
                        <w:t>1</w:t>
                      </w:r>
                      <w:r w:rsidRPr="00BB2638">
                        <w:t xml:space="preserve"> </w:t>
                      </w:r>
                      <w:r>
                        <w:t>–</w:t>
                      </w:r>
                      <w:r w:rsidRPr="00BB2638">
                        <w:t xml:space="preserve"> x</w:t>
                      </w:r>
                      <w:r>
                        <w:t>0</w:t>
                      </w:r>
                      <w:r w:rsidRPr="00BB2638">
                        <w:t>;</w:t>
                      </w:r>
                    </w:p>
                    <w:p w14:paraId="5C41F730" w14:textId="53AFBEF7" w:rsidR="00460D6A" w:rsidRPr="00720B40" w:rsidRDefault="00460D6A" w:rsidP="00720B40">
                      <w:pPr>
                        <w:pStyle w:val="Code"/>
                      </w:pPr>
                      <w:r w:rsidRPr="000A2535">
                        <w:tab/>
                      </w:r>
                      <w:r w:rsidRPr="000A2535">
                        <w:tab/>
                        <w:t>dy = y1 – y0;</w:t>
                      </w: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901F6C" w14:textId="01267D2D" w:rsidR="00466CE0" w:rsidRDefault="00466CE0" w:rsidP="00720B40">
                      <w:pPr>
                        <w:pStyle w:val="Code"/>
                      </w:pPr>
                      <w:r>
                        <w:tab/>
                      </w:r>
                      <w:r>
                        <w:tab/>
                      </w:r>
                      <w:r>
                        <w:tab/>
                      </w:r>
                      <w:r w:rsidR="00720B40" w:rsidRPr="00720B40">
                        <w:t>dx = -dx</w:t>
                      </w:r>
                    </w:p>
                    <w:p w14:paraId="19E5A2FD" w14:textId="77777777" w:rsidR="00460D6A" w:rsidRPr="00720B40" w:rsidRDefault="00460D6A"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color</w:t>
                      </w:r>
                      <w:r w:rsidR="00720B40" w:rsidRPr="00720B40">
                        <w:t>)</w:t>
                      </w:r>
                    </w:p>
                    <w:p w14:paraId="5B556C00" w14:textId="5766A09E" w:rsidR="00720B40" w:rsidRPr="00720B40" w:rsidRDefault="00466CE0" w:rsidP="00720B40">
                      <w:pPr>
                        <w:pStyle w:val="Code"/>
                      </w:pPr>
                      <w:r>
                        <w:tab/>
                      </w:r>
                      <w:r>
                        <w:tab/>
                      </w:r>
                      <w:r>
                        <w:tab/>
                        <w:t>error</w:t>
                      </w:r>
                      <w:r w:rsidRPr="00720B40">
                        <w:t xml:space="preserve"> </w:t>
                      </w:r>
                      <w:r w:rsidR="00720B40" w:rsidRPr="00720B40">
                        <w:t>+= 2 * d</w:t>
                      </w:r>
                      <w:r w:rsidR="00460D6A">
                        <w:t>x</w:t>
                      </w:r>
                    </w:p>
                    <w:p w14:paraId="771D32E8" w14:textId="2AB07773"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w:t>
                      </w:r>
                      <w:r w:rsidR="00460D6A">
                        <w:t>y</w:t>
                      </w:r>
                      <w:r w:rsidR="00720B40" w:rsidRPr="00720B40">
                        <w:t>:</w:t>
                      </w:r>
                    </w:p>
                    <w:p w14:paraId="3636F89A" w14:textId="18A6FE70" w:rsidR="00720B40" w:rsidRPr="00720B40" w:rsidRDefault="00466CE0" w:rsidP="00720B40">
                      <w:pPr>
                        <w:pStyle w:val="Code"/>
                      </w:pPr>
                      <w:r>
                        <w:tab/>
                      </w:r>
                      <w:r>
                        <w:tab/>
                      </w:r>
                      <w:r>
                        <w:tab/>
                      </w:r>
                      <w:r>
                        <w:tab/>
                      </w:r>
                      <w:r w:rsidR="00720B40" w:rsidRPr="00720B40">
                        <w:t>x += xi</w:t>
                      </w:r>
                    </w:p>
                    <w:p w14:paraId="6FFE1142" w14:textId="7F5F68AC" w:rsidR="00720B40" w:rsidRPr="00116256" w:rsidRDefault="00466CE0" w:rsidP="00720B40">
                      <w:pPr>
                        <w:pStyle w:val="Code"/>
                      </w:pPr>
                      <w:r>
                        <w:tab/>
                      </w:r>
                      <w:r>
                        <w:tab/>
                      </w:r>
                      <w:r>
                        <w:tab/>
                      </w:r>
                      <w:r>
                        <w:tab/>
                        <w:t>error</w:t>
                      </w:r>
                      <w:r w:rsidRPr="00720B40">
                        <w:t xml:space="preserve"> </w:t>
                      </w:r>
                      <w:r w:rsidR="00720B40" w:rsidRPr="00720B40">
                        <w:t>-= 2 * d</w:t>
                      </w:r>
                      <w:r w:rsidR="00460D6A">
                        <w:t>y</w:t>
                      </w:r>
                    </w:p>
                  </w:txbxContent>
                </v:textbox>
                <w10:anchorlock/>
              </v:shape>
            </w:pict>
          </mc:Fallback>
        </mc:AlternateContent>
      </w:r>
    </w:p>
    <w:p w14:paraId="07EFF5D3" w14:textId="322C8684" w:rsidR="002F52AA" w:rsidRDefault="002F52AA" w:rsidP="002F52AA">
      <w:pPr>
        <w:pStyle w:val="Heading3"/>
        <w:rPr>
          <w:lang w:val="en-US"/>
        </w:rPr>
      </w:pPr>
      <w:bookmarkStart w:id="7" w:name="_Toc184295623"/>
      <w:r w:rsidRPr="002F52AA">
        <w:rPr>
          <w:lang w:val="en-US"/>
        </w:rPr>
        <w:lastRenderedPageBreak/>
        <w:t>Rasterizing Triangles</w:t>
      </w:r>
      <w:bookmarkEnd w:id="7"/>
    </w:p>
    <w:p w14:paraId="1EFE4054" w14:textId="1D09E03F"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5AC82BF0"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77777777" w:rsidR="00812BB0" w:rsidRPr="00D33349" w:rsidRDefault="00812BB0" w:rsidP="00812BB0">
                      <w:pPr>
                        <w:pStyle w:val="Code"/>
                      </w:pPr>
                      <w:r w:rsidRPr="00D33349">
                        <w:t>DrawWireframeTriangle(v0, v1, v2):</w:t>
                      </w:r>
                    </w:p>
                    <w:p w14:paraId="412B97B2" w14:textId="77777777" w:rsidR="00812BB0" w:rsidRPr="00D33349" w:rsidRDefault="00812BB0" w:rsidP="00812BB0">
                      <w:pPr>
                        <w:pStyle w:val="Code"/>
                      </w:pPr>
                      <w:r>
                        <w:tab/>
                      </w:r>
                      <w:r w:rsidRPr="00D33349">
                        <w:t>DrawLine(v0, v1)</w:t>
                      </w:r>
                    </w:p>
                    <w:p w14:paraId="406761A7" w14:textId="77777777" w:rsidR="00812BB0" w:rsidRPr="00D33349" w:rsidRDefault="00812BB0" w:rsidP="00812BB0">
                      <w:pPr>
                        <w:pStyle w:val="Code"/>
                      </w:pPr>
                      <w:r>
                        <w:tab/>
                      </w:r>
                      <w:r w:rsidRPr="00D33349">
                        <w:t>DrawLine(v1, v2)</w:t>
                      </w:r>
                    </w:p>
                    <w:p w14:paraId="591A2346" w14:textId="77777777" w:rsidR="00812BB0" w:rsidRPr="00D33349" w:rsidRDefault="00812BB0" w:rsidP="00812BB0">
                      <w:pPr>
                        <w:pStyle w:val="Code"/>
                      </w:pPr>
                      <w:r>
                        <w:tab/>
                      </w:r>
                      <w:r w:rsidRPr="00D33349">
                        <w:t>DrawLine(v2, v0)</w:t>
                      </w:r>
                    </w:p>
                  </w:txbxContent>
                </v:textbox>
                <w10:anchorlock/>
              </v:shape>
            </w:pict>
          </mc:Fallback>
        </mc:AlternateContent>
      </w:r>
      <w:r w:rsidR="00D33349">
        <w:rPr>
          <w:lang w:val="en-US"/>
        </w:rPr>
        <w:t>{TODO: maybe wireframe triangle picture}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77777777" w:rsidR="00812BB0" w:rsidRPr="002F52AA" w:rsidRDefault="00812BB0" w:rsidP="00812BB0">
                      <w:pPr>
                        <w:pStyle w:val="Code"/>
                      </w:pPr>
                      <w:r>
                        <w:tab/>
                      </w:r>
                      <w:r w:rsidRPr="002F52AA">
                        <w:t>rightBound, leftBound = CalculateBounds()</w:t>
                      </w:r>
                    </w:p>
                    <w:p w14:paraId="49315DFC" w14:textId="77777777" w:rsidR="00812BB0" w:rsidRPr="00D33349" w:rsidRDefault="00812BB0" w:rsidP="00812BB0">
                      <w:pPr>
                        <w:pStyle w:val="Code"/>
                      </w:pPr>
                      <w:r>
                        <w:tab/>
                        <w:t>D</w:t>
                      </w:r>
                      <w:r w:rsidRPr="002F52AA">
                        <w:t>rawLine(rightBound, y, leftBound, y)</w:t>
                      </w:r>
                    </w:p>
                  </w:txbxContent>
                </v:textbox>
                <w10:anchorlock/>
              </v:shape>
            </w:pict>
          </mc:Fallback>
        </mc:AlternateContent>
      </w:r>
    </w:p>
    <w:p w14:paraId="44DA9FDD" w14:textId="77777777" w:rsidR="00FA6680" w:rsidRDefault="002F52AA" w:rsidP="002F52AA">
      <w:pPr>
        <w:pStyle w:val="Perusteksti"/>
        <w:rPr>
          <w:lang w:val="en-US"/>
        </w:rPr>
      </w:pPr>
      <w:r w:rsidRPr="002F52AA">
        <w:rPr>
          <w:lang w:val="en-US"/>
        </w:rPr>
        <w:t>To get the topY and bottomY,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6AE847F2" w:rsidR="002F52AA" w:rsidRPr="002F52AA" w:rsidRDefault="00116256" w:rsidP="002F52AA">
      <w:pPr>
        <w:pStyle w:val="Perusteksti"/>
        <w:rPr>
          <w:lang w:val="en-US"/>
        </w:rPr>
      </w:pPr>
      <w:r w:rsidRPr="001A648D">
        <w:rPr>
          <w:noProof/>
          <w:lang w:val="en-US"/>
        </w:rPr>
        <w:lastRenderedPageBreak/>
        <mc:AlternateContent>
          <mc:Choice Requires="wps">
            <w:drawing>
              <wp:inline distT="0" distB="0" distL="0" distR="0" wp14:anchorId="527F7C7C" wp14:editId="22233218">
                <wp:extent cx="5448300" cy="424815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[simo]</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49FDC83B" w14:textId="77777777" w:rsidR="00082DDC" w:rsidRDefault="00082DDC"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8" w:name="_Toc184295624"/>
      <w:r>
        <w:rPr>
          <w:lang w:val="en-US"/>
        </w:rPr>
        <w:lastRenderedPageBreak/>
        <w:t>Rendering</w:t>
      </w:r>
      <w:bookmarkEnd w:id="8"/>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FAE6102" w14:textId="77777777" w:rsidR="00CB271E" w:rsidRDefault="00CB271E" w:rsidP="00CB271E">
      <w:pPr>
        <w:pStyle w:val="Perusteksti"/>
        <w:rPr>
          <w:lang w:val="en-US"/>
        </w:rPr>
      </w:pPr>
      <w:r>
        <w:rPr>
          <w:lang w:val="en-US"/>
        </w:rPr>
        <w:t>{TODO add picture of above}</w:t>
      </w:r>
    </w:p>
    <w:p w14:paraId="56900F78" w14:textId="72A9953C" w:rsidR="00CB271E" w:rsidRDefault="00CB271E" w:rsidP="00CB271E">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The below image is an overview of everything we need to do in the pipeline.</w:t>
      </w:r>
    </w:p>
    <w:p w14:paraId="3B3FBCAB" w14:textId="7B3AF475" w:rsidR="00E75952" w:rsidRDefault="003A5559" w:rsidP="00CB271E">
      <w:pPr>
        <w:pStyle w:val="Perusteksti"/>
        <w:rPr>
          <w:lang w:val="en-US"/>
        </w:rPr>
      </w:pPr>
      <w:r>
        <w:rPr>
          <w:lang w:val="en-US"/>
        </w:rPr>
        <w:t>model</w:t>
      </w:r>
      <w:r w:rsidR="00846399">
        <w:rPr>
          <w:lang w:val="en-US"/>
        </w:rPr>
        <w:t xml:space="preserve"> space -&gt; apply model matrix -&gt; world space -&gt; calculate normals </w:t>
      </w:r>
      <w:r w:rsidR="00E75952">
        <w:rPr>
          <w:lang w:val="en-US"/>
        </w:rPr>
        <w:t>-&gt;</w:t>
      </w:r>
      <w:r w:rsidR="00846399">
        <w:rPr>
          <w:lang w:val="en-US"/>
        </w:rPr>
        <w:t xml:space="preserve"> cull backwards faces -&gt; apply view matrix -&gt; </w:t>
      </w:r>
      <w:r w:rsidR="00E75952">
        <w:rPr>
          <w:lang w:val="en-US"/>
        </w:rPr>
        <w:t>view</w:t>
      </w:r>
      <w:r w:rsidR="00846399">
        <w:rPr>
          <w:lang w:val="en-US"/>
        </w:rPr>
        <w:t xml:space="preserve"> space</w:t>
      </w:r>
      <w:r w:rsidR="00E75952">
        <w:rPr>
          <w:lang w:val="en-US"/>
        </w:rPr>
        <w:t xml:space="preserve"> -&gt; clip faces -&gt; apply projection matrix -&gt; clip space -&gt; apply viewport transform -&gt; screen space -&gt; send to rasterizer</w:t>
      </w:r>
    </w:p>
    <w:p w14:paraId="562F59F9" w14:textId="2CF4B86F" w:rsidR="00E90DF8" w:rsidRDefault="00846399" w:rsidP="00CB271E">
      <w:pPr>
        <w:pStyle w:val="Perusteksti"/>
        <w:rPr>
          <w:lang w:val="en-US"/>
        </w:rPr>
      </w:pPr>
      <w:r>
        <w:rPr>
          <w:lang w:val="en-US"/>
        </w:rPr>
        <w:t>{TODO Add picture of above}</w:t>
      </w:r>
    </w:p>
    <w:p w14:paraId="07D59927" w14:textId="136522AE" w:rsidR="00CC6B53" w:rsidRDefault="00BD70B6" w:rsidP="00CC6B53">
      <w:pPr>
        <w:pStyle w:val="Heading3"/>
        <w:rPr>
          <w:lang w:val="en-US"/>
        </w:rPr>
      </w:pPr>
      <w:bookmarkStart w:id="9" w:name="_Toc184295625"/>
      <w:r>
        <w:rPr>
          <w:lang w:val="en-US"/>
        </w:rPr>
        <w:t>3D Models</w:t>
      </w:r>
      <w:bookmarkEnd w:id="9"/>
    </w:p>
    <w:p w14:paraId="7FE5C648" w14:textId="447DF1EE"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those triangles describing which three vertices make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52CA66E0" w14:textId="18D7AEB9" w:rsidR="000E0B1D" w:rsidRDefault="000E0B1D" w:rsidP="00BD70B6">
      <w:pPr>
        <w:pStyle w:val="Perusteksti"/>
        <w:rPr>
          <w:lang w:val="en-US"/>
        </w:rPr>
      </w:pPr>
      <w:r>
        <w:rPr>
          <w:lang w:val="en-US"/>
        </w:rPr>
        <w:t>{TODO Add picture of cube}</w:t>
      </w:r>
    </w:p>
    <w:p w14:paraId="069231EC" w14:textId="19B5742A"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xml:space="preserve">. These formats are also capable of storing other information, such as materials and textures, which we will cover in a later section. Loading these models from files is outside the scope of this paper, but there are </w:t>
      </w:r>
      <w:r w:rsidR="00420966">
        <w:rPr>
          <w:lang w:val="en-US"/>
        </w:rPr>
        <w:lastRenderedPageBreak/>
        <w:t xml:space="preserve">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which are easy to implement and do some useful operations, such as triangulating the faces at load time. [</w:t>
      </w:r>
      <w:r w:rsidR="007F3343">
        <w:rPr>
          <w:lang w:val="en-US"/>
        </w:rPr>
        <w:t>4</w:t>
      </w:r>
      <w:r w:rsidR="00420966">
        <w:rPr>
          <w:lang w:val="en-US"/>
        </w:rPr>
        <w:t>.]</w:t>
      </w:r>
    </w:p>
    <w:p w14:paraId="0D20DFC6" w14:textId="55362D12"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out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0" w:name="_Toc184295626"/>
      <w:r>
        <w:rPr>
          <w:lang w:val="en-US"/>
        </w:rPr>
        <w:t>Transforms</w:t>
      </w:r>
      <w:bookmarkEnd w:id="10"/>
    </w:p>
    <w:p w14:paraId="1D0A696F" w14:textId="1AAA3133" w:rsidR="00396692" w:rsidRPr="00396692" w:rsidRDefault="00396692" w:rsidP="00396692">
      <w:pPr>
        <w:pStyle w:val="Perusteksti"/>
        <w:rPr>
          <w:lang w:val="en-US"/>
        </w:rPr>
      </w:pPr>
      <w:r w:rsidRPr="00396692">
        <w:rPr>
          <w:lang w:val="en-US"/>
        </w:rPr>
        <w:t>Another very important feature for our renderer is being able to move around objects.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rasterizer. We also need to set a convention for the x, y, and z axes of our world space. A good convention is the one used by graphics API’s such as OpenGL, where +Y is up</w:t>
      </w:r>
      <w:r w:rsidR="009A7B24">
        <w:rPr>
          <w:lang w:val="en-US"/>
        </w:rPr>
        <w:t>.</w:t>
      </w:r>
      <w:r w:rsidRPr="00396692">
        <w:rPr>
          <w:lang w:val="en-US"/>
        </w:rPr>
        <w:t xml:space="preserve"> [</w:t>
      </w:r>
      <w:r w:rsidR="009A7B24">
        <w:rPr>
          <w:lang w:val="en-US"/>
        </w:rPr>
        <w:t>5.]</w:t>
      </w:r>
    </w:p>
    <w:p w14:paraId="337B8212" w14:textId="56253A7B"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3-dimensional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647879" w:rsidRPr="00396692">
        <w:rPr>
          <w:lang w:val="en-US"/>
        </w:rPr>
        <w:t>Therefore,</w:t>
      </w:r>
      <w:r w:rsidRPr="00396692">
        <w:rPr>
          <w:lang w:val="en-US"/>
        </w:rPr>
        <w:t xml:space="preserve"> we need to first understand the basic idea of homogenous coordinates and how they are useful for us. [1.]</w:t>
      </w:r>
    </w:p>
    <w:p w14:paraId="2439AF9A" w14:textId="49AA40FE"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w:t>
      </w:r>
      <w:r w:rsidRPr="00396692">
        <w:rPr>
          <w:lang w:val="en-US"/>
        </w:rPr>
        <w:lastRenderedPageBreak/>
        <w:t>from cartesian to homogenous coordinates, we can simply add the proper value of w, so A = (1, 2, 3, 0) is a vector, and A = (1, 2, 3, 1) is a point. Converting back from homogenous coordinates to cartesian coordinates is also simple; we divide xyz by w.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0844F340" w:rsidR="00396692" w:rsidRPr="00396692" w:rsidRDefault="00396692" w:rsidP="00396692">
      <w:pPr>
        <w:pStyle w:val="Perusteksti"/>
        <w:rPr>
          <w:lang w:val="en-US"/>
        </w:rPr>
      </w:pPr>
      <w:r w:rsidRPr="00396692">
        <w:rPr>
          <w:lang w:val="en-US"/>
        </w:rPr>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[6]</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lastRenderedPageBreak/>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22C022D8"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[5.]</w:t>
      </w:r>
    </w:p>
    <w:p w14:paraId="5A86A71C" w14:textId="19392492"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AB2361">
        <w:rPr>
          <w:lang w:val="en-US"/>
        </w:rPr>
        <w:t>5</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Pr="00396692" w:rsidRDefault="00766938" w:rsidP="00396692">
      <w:pPr>
        <w:pStyle w:val="Perusteksti"/>
        <w:rPr>
          <w:lang w:val="en-US"/>
        </w:rPr>
      </w:pPr>
      <w:r w:rsidRPr="001A648D">
        <w:rPr>
          <w:noProof/>
          <w:lang w:val="en-US"/>
        </w:rPr>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3ED04833" w:rsidR="0027536C" w:rsidRDefault="0027536C" w:rsidP="00766938">
                      <w:pPr>
                        <w:pStyle w:val="Code"/>
                      </w:pPr>
                      <w:r>
                        <w:t>scale = Scale(sX, sY, sZ)</w:t>
                      </w:r>
                    </w:p>
                    <w:p w14:paraId="53C3C3AA" w14:textId="7517CAFE" w:rsidR="0027536C" w:rsidRDefault="0027536C" w:rsidP="00766938">
                      <w:pPr>
                        <w:pStyle w:val="Code"/>
                      </w:pPr>
                      <w:r>
                        <w:t>rotation = Rotate</w:t>
                      </w:r>
                      <w:r w:rsidR="007829D9">
                        <w:t>Z(rZ) * RotateY(rY) * RotateX(rX)</w:t>
                      </w:r>
                    </w:p>
                    <w:p w14:paraId="25CF904D" w14:textId="67A6B199" w:rsidR="007829D9" w:rsidRDefault="007829D9" w:rsidP="00766938">
                      <w:pPr>
                        <w:pStyle w:val="Code"/>
                      </w:pPr>
                      <w:r>
                        <w:t>translation = Translate(tx,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FDE34BF" w14:textId="4105ACA8" w:rsidR="004065B7" w:rsidRDefault="004065B7" w:rsidP="004065B7">
      <w:pPr>
        <w:pStyle w:val="Heading3"/>
        <w:rPr>
          <w:lang w:val="en-US"/>
        </w:rPr>
      </w:pPr>
      <w:bookmarkStart w:id="11" w:name="_Toc184295627"/>
      <w:r>
        <w:rPr>
          <w:lang w:val="en-US"/>
        </w:rPr>
        <w:t>Camera</w:t>
      </w:r>
      <w:bookmarkEnd w:id="11"/>
    </w:p>
    <w:p w14:paraId="4115E5A8" w14:textId="4E85FA66" w:rsidR="00647879" w:rsidRPr="00647879" w:rsidRDefault="00647879" w:rsidP="00647879">
      <w:pPr>
        <w:pStyle w:val="Perusteksti"/>
        <w:rPr>
          <w:lang w:val="en-US"/>
        </w:rPr>
      </w:pPr>
      <w:r w:rsidRPr="00647879">
        <w:rPr>
          <w:lang w:val="en-US"/>
        </w:rPr>
        <w:t>We can now move around objects; next we need a camera that we can move around the scene. The actual implementation of the camera might, however, be counterintuitive at first. Instead of moving the camera, we keep the camera still, pointing at -Z and move the entire world around it. Since rotating the camera by R produces identical results to rotating everything in the world by -R, there is no difference in the result. The same goes for translation. [1.]</w:t>
      </w:r>
    </w:p>
    <w:p w14:paraId="0018327B" w14:textId="77777777" w:rsidR="00647879" w:rsidRPr="00647879" w:rsidRDefault="00647879" w:rsidP="00647879">
      <w:pPr>
        <w:pStyle w:val="Perusteksti"/>
        <w:rPr>
          <w:lang w:val="en-US"/>
        </w:rPr>
      </w:pPr>
      <w:r w:rsidRPr="00647879">
        <w:rPr>
          <w:lang w:val="en-US"/>
        </w:rPr>
        <w:t>{TODO: add picture}</w:t>
      </w:r>
    </w:p>
    <w:p w14:paraId="67802843" w14:textId="3786863B" w:rsidR="00647879" w:rsidRDefault="00647879" w:rsidP="00647879">
      <w:pPr>
        <w:pStyle w:val="Perusteksti"/>
        <w:rPr>
          <w:lang w:val="en-US"/>
        </w:rPr>
      </w:pPr>
      <w:r w:rsidRPr="00647879">
        <w:rPr>
          <w:lang w:val="en-US"/>
        </w:rPr>
        <w:t xml:space="preserve">This is much better than the alternative since it greatly simplifies the projection of 3D vertices to 2D points. It is also easy to implement. We can use the same matrices as in the last section, just apply them in the reverse order and invert all the transforms. Here we will also only need rotation and translation since a camera's scale works slightly differently and will be implemented in the </w:t>
      </w:r>
      <w:r w:rsidRPr="00647879">
        <w:rPr>
          <w:lang w:val="en-US"/>
        </w:rPr>
        <w:lastRenderedPageBreak/>
        <w:t>next section. Therefore, our camera transformation matrix, which we will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66AFFF1F" w:rsidR="00AD33E7" w:rsidRDefault="00AD33E7" w:rsidP="00AD33E7">
                      <w:pPr>
                        <w:pStyle w:val="Code"/>
                      </w:pPr>
                      <w:r>
                        <w:t>rotation = RotateZ(-rZ) * RotateY(-rY) * RotateX(-rX)</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62C7F3BC" w14:textId="4AA575E0" w:rsidR="003A1DF1" w:rsidRDefault="00CC6B53" w:rsidP="00CC6B53">
      <w:pPr>
        <w:pStyle w:val="Heading3"/>
        <w:rPr>
          <w:lang w:val="en-US"/>
        </w:rPr>
      </w:pPr>
      <w:bookmarkStart w:id="12" w:name="_Toc184295628"/>
      <w:r>
        <w:rPr>
          <w:lang w:val="en-US"/>
        </w:rPr>
        <w:t>Perspective Projection</w:t>
      </w:r>
      <w:bookmarkEnd w:id="12"/>
    </w:p>
    <w:p w14:paraId="5DC13DD1" w14:textId="56708C95"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9A7B24">
        <w:rPr>
          <w:lang w:val="en-US"/>
        </w:rPr>
        <w:t>5.</w:t>
      </w:r>
      <w:r w:rsidRPr="00647879">
        <w:rPr>
          <w:lang w:val="en-US"/>
        </w:rPr>
        <w:t>]</w:t>
      </w:r>
    </w:p>
    <w:p w14:paraId="596D5D4E" w14:textId="39CBD561" w:rsidR="00647879" w:rsidRPr="00647879" w:rsidRDefault="00647879" w:rsidP="00647879">
      <w:pPr>
        <w:pStyle w:val="Perusteksti"/>
        <w:rPr>
          <w:lang w:val="en-US"/>
        </w:rPr>
      </w:pPr>
      <w:r w:rsidRPr="00647879">
        <w:rPr>
          <w:lang w:val="en-US"/>
        </w:rPr>
        <w:t>Perspective projection of a point can be calculated using basic trigonometry. Consider the below diagram where P is the point we want to project, P' is the projected point, n is the projection plane, also known as the near clip plane, and the camera is at the origin facing toward -Z. [</w:t>
      </w:r>
      <w:r w:rsidR="00D36120">
        <w:rPr>
          <w:lang w:val="en-US"/>
        </w:rPr>
        <w:t>7.</w:t>
      </w:r>
      <w:r w:rsidRPr="00647879">
        <w:rPr>
          <w:lang w:val="en-US"/>
        </w:rPr>
        <w:t>]</w:t>
      </w:r>
    </w:p>
    <w:p w14:paraId="53A16622" w14:textId="77777777" w:rsidR="00647879" w:rsidRPr="00647879" w:rsidRDefault="00647879" w:rsidP="00647879">
      <w:pPr>
        <w:pStyle w:val="Perusteksti"/>
        <w:rPr>
          <w:lang w:val="en-US"/>
        </w:rPr>
      </w:pPr>
      <w:r w:rsidRPr="00647879">
        <w:rPr>
          <w:lang w:val="en-US"/>
        </w:rPr>
        <w:t>{TODO Add picture}</w:t>
      </w:r>
    </w:p>
    <w:p w14:paraId="71D7F64C" w14:textId="399149D6" w:rsidR="00647879" w:rsidRPr="00647879" w:rsidRDefault="00647879" w:rsidP="00647879">
      <w:pPr>
        <w:pStyle w:val="Perusteksti"/>
        <w:rPr>
          <w:lang w:val="en-US"/>
        </w:rPr>
      </w:pPr>
      <w:r w:rsidRPr="00647879">
        <w:rPr>
          <w:lang w:val="en-US"/>
        </w:rPr>
        <w:t>The points ABP and ACP' form two similar triangles, whose properties we can use to calculate p'. By the properties of similar triangles AC/AB = CP'/BP, substituting our known values and solving for BP we get BP = P'y = n * Py / -Pz. Also note that since the camera is facing towards -Z</w:t>
      </w:r>
      <w:r>
        <w:rPr>
          <w:lang w:val="en-US"/>
        </w:rPr>
        <w:t>,</w:t>
      </w:r>
      <w:r w:rsidRPr="00647879">
        <w:rPr>
          <w:lang w:val="en-US"/>
        </w:rPr>
        <w:t xml:space="preserve"> Pz is inverted to preserve the sign of the y coordinate. The same logic works for P'x = n * Px / -Pz. [</w:t>
      </w:r>
      <w:r w:rsidR="00D36120">
        <w:rPr>
          <w:lang w:val="en-US"/>
        </w:rPr>
        <w:t>7.</w:t>
      </w:r>
      <w:r w:rsidRPr="00647879">
        <w:rPr>
          <w:lang w:val="en-US"/>
        </w:rPr>
        <w:t>]</w:t>
      </w:r>
    </w:p>
    <w:p w14:paraId="0510BA8C" w14:textId="337BB7A7" w:rsidR="00647879" w:rsidRPr="00647879" w:rsidRDefault="00647879" w:rsidP="00647879">
      <w:pPr>
        <w:pStyle w:val="Perusteksti"/>
        <w:rPr>
          <w:lang w:val="en-US"/>
        </w:rPr>
      </w:pPr>
      <w:r w:rsidRPr="00647879">
        <w:rPr>
          <w:lang w:val="en-US"/>
        </w:rPr>
        <w:t>Now we have point P projected to the near clip plane, but we still need to map it to NDC. APIs like OpenGL calculate this by defining the left (l), right (r), top (t), and bottom (b) edges of the camera and mapping the point inside those bounds, we will do the same. We also need to map the z coordinate to between (-1, 1) or (0, 1), which we do with the help of the near (n) and far (f) clip planes. The OpenGL projection matrix maps z to (-1, 1), but (0, 1) is a more standard range and easier for us to work with, so we will slightly modify the matrix to achieve this result. [</w:t>
      </w:r>
      <w:r w:rsidR="00D36120">
        <w:rPr>
          <w:lang w:val="en-US"/>
        </w:rPr>
        <w:t>7.</w:t>
      </w:r>
      <w:r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1FA804F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[7.]</w:t>
      </w:r>
    </w:p>
    <w:p w14:paraId="26A9FEDE" w14:textId="77777777" w:rsidR="00647879" w:rsidRPr="00647879" w:rsidRDefault="00647879" w:rsidP="00647879">
      <w:pPr>
        <w:pStyle w:val="Perusteksti"/>
        <w:rPr>
          <w:lang w:val="en-US"/>
        </w:rPr>
      </w:pPr>
      <w:r w:rsidRPr="00647879">
        <w:rPr>
          <w:lang w:val="en-US"/>
        </w:rPr>
        <w:t>{TODO add picture}</w:t>
      </w:r>
    </w:p>
    <w:p w14:paraId="62A34B29" w14:textId="77777777" w:rsidR="00647879" w:rsidRPr="00647879" w:rsidRDefault="00647879" w:rsidP="00647879">
      <w:pPr>
        <w:pStyle w:val="Perusteksti"/>
        <w:rPr>
          <w:lang w:val="en-US"/>
        </w:rPr>
      </w:pPr>
      <w:r w:rsidRPr="00647879">
        <w:rPr>
          <w:lang w:val="en-US"/>
        </w:rPr>
        <w:t>From the above image 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33E0C80"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 convert its homogenous coordinates back into cartesian coordinates by diving xyz by w.</w:t>
      </w:r>
      <w:r w:rsidR="003756FB">
        <w:rPr>
          <w:lang w:val="en-US"/>
        </w:rPr>
        <w:t xml:space="preserve"> </w:t>
      </w:r>
      <w:r w:rsidR="00462E3E">
        <w:rPr>
          <w:lang w:val="en-US"/>
        </w:rPr>
        <w:t xml:space="preserve">[7.] </w:t>
      </w:r>
      <w:r w:rsidR="003756FB">
        <w:rPr>
          <w:lang w:val="en-US"/>
        </w:rPr>
        <w:t xml:space="preserve">Our DrawTriangle function expects the </w:t>
      </w:r>
      <w:r w:rsidR="00462E3E">
        <w:rPr>
          <w:lang w:val="en-US"/>
        </w:rPr>
        <w:t xml:space="preserve">vertices to be in canvas coordinates, luckily converting from NDC is very simple. Because 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1177A84F" w:rsidR="00AB6A00" w:rsidRDefault="00AB6A00" w:rsidP="003756FB">
                      <w:pPr>
                        <w:pStyle w:val="Code"/>
                      </w:pPr>
                      <w:r>
                        <w:t>//Transform every vertice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3" w:name="_Toc184295629"/>
      <w:r>
        <w:rPr>
          <w:lang w:val="en-US"/>
        </w:rPr>
        <w:t>Clipping</w:t>
      </w:r>
      <w:bookmarkEnd w:id="13"/>
    </w:p>
    <w:p w14:paraId="049CA8D2" w14:textId="3190F064" w:rsidR="00025559" w:rsidRDefault="00EA5C44" w:rsidP="00CC6B53">
      <w:pPr>
        <w:pStyle w:val="Perusteksti"/>
        <w:rPr>
          <w:lang w:val="en-US"/>
        </w:rPr>
      </w:pPr>
      <w:r>
        <w:rPr>
          <w:lang w:val="en-US"/>
        </w:rPr>
        <w:t xml:space="preserve">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5DB9342B" w14:textId="7D54B1D3" w:rsidR="00CC6B53" w:rsidRDefault="00025559" w:rsidP="00CC6B53">
      <w:pPr>
        <w:pStyle w:val="Perusteksti"/>
        <w:rPr>
          <w:lang w:val="en-US"/>
        </w:rPr>
      </w:pPr>
      <w:r>
        <w:rPr>
          <w:lang w:val="en-US"/>
        </w:rPr>
        <w:t>{TODO add clipping volume picture}</w:t>
      </w:r>
    </w:p>
    <w:p w14:paraId="74991489" w14:textId="7FFDE61E" w:rsidR="00B22F8A" w:rsidRDefault="00025559" w:rsidP="00CC6B53">
      <w:pPr>
        <w:pStyle w:val="Perusteksti"/>
        <w:rPr>
          <w:lang w:val="en-US"/>
        </w:rPr>
      </w:pPr>
      <w:r>
        <w:rPr>
          <w:lang w:val="en-US"/>
        </w:rPr>
        <w:t xml:space="preserve">We can first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much simpler. Let’s first go over how to define the clipping volume, and then clip a sphere against it. </w:t>
      </w:r>
      <w:r w:rsidR="00B22F8A">
        <w:rPr>
          <w:lang w:val="en-US"/>
        </w:rPr>
        <w:t xml:space="preserve">The equation of a 3D is plane is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00E60CBA" w14:textId="4D08C152" w:rsidR="006459AE" w:rsidRDefault="006459AE" w:rsidP="00CC6B53">
      <w:pPr>
        <w:pStyle w:val="Perusteksti"/>
        <w:rPr>
          <w:lang w:val="en-US"/>
        </w:rPr>
      </w:pPr>
      <w:r>
        <w:rPr>
          <w:lang w:val="en-US"/>
        </w:rPr>
        <w:t>{TODO add picture explaining clip space calcs from x perspective}</w:t>
      </w:r>
    </w:p>
    <w:p w14:paraId="1F6DB6D1" w14:textId="68AD919C" w:rsidR="006459AE" w:rsidRDefault="006459AE" w:rsidP="00CC6B53">
      <w:pPr>
        <w:pStyle w:val="Perusteksti"/>
        <w:rPr>
          <w:lang w:val="en-US"/>
        </w:rPr>
      </w:pPr>
      <w:r>
        <w:rPr>
          <w:lang w:val="en-US"/>
        </w:rPr>
        <w:lastRenderedPageBreak/>
        <w:t xml:space="preserve">Here vector A is actually the normal of the bottom plane and vector B is the normal of the top plane, as they both point inside the clipping volume. Following the same logic and applying the aspect ratio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Actually calculating a bounding sphere</w:t>
      </w:r>
      <w:r w:rsidR="00BF325E">
        <w:rPr>
          <w:lang w:val="en-US"/>
        </w:rPr>
        <w:t xml:space="preserve"> </w:t>
      </w:r>
      <w:r w:rsidR="0093113E">
        <w:rPr>
          <w:lang w:val="en-US"/>
        </w:rPr>
        <w:t xml:space="preserve">for a 3D object is surprisingly complicated, but we can approximate it by calculating the average vertex and its distance to the farthest vertex. Now </w:t>
      </w:r>
      <w:r w:rsidR="00BF325E">
        <w:rPr>
          <w:lang w:val="en-US"/>
        </w:rPr>
        <w:t xml:space="preserve">all we have to 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and otherwise the sphere is intersecting the plane. [1.]</w:t>
      </w:r>
    </w:p>
    <w:p w14:paraId="5D811A58" w14:textId="0A8845CB" w:rsidR="007751F5" w:rsidRDefault="0093113E" w:rsidP="00CC6B53">
      <w:pPr>
        <w:pStyle w:val="Perusteksti"/>
        <w:rPr>
          <w:lang w:val="en-US"/>
        </w:rPr>
      </w:pPr>
      <w:r>
        <w:rPr>
          <w:lang w:val="en-US"/>
        </w:rPr>
        <w:t>{TODO: Add picture of sphere plane}</w:t>
      </w:r>
    </w:p>
    <w:p w14:paraId="779B1591" w14:textId="3490EA19" w:rsidR="0039737E" w:rsidRDefault="0039737E" w:rsidP="00CC6B53">
      <w:pPr>
        <w:pStyle w:val="Perusteksti"/>
        <w:rPr>
          <w:lang w:val="en-US"/>
        </w:rPr>
      </w:pPr>
      <w:r w:rsidRPr="001A648D">
        <w:rPr>
          <w:noProof/>
          <w:lang w:val="en-US"/>
        </w:rPr>
        <w:lastRenderedPageBreak/>
        <mc:AlternateContent>
          <mc:Choice Requires="wps">
            <w:drawing>
              <wp:inline distT="0" distB="0" distL="0" distR="0" wp14:anchorId="367188A4" wp14:editId="476D5CAC">
                <wp:extent cx="5448300" cy="6162675"/>
                <wp:effectExtent l="0" t="0" r="19050" b="28575"/>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62675"/>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77777777" w:rsidR="0039737E" w:rsidRPr="00EB2C95" w:rsidRDefault="0039737E" w:rsidP="0039737E">
                      <w:pPr>
                        <w:pStyle w:val="Code"/>
                        <w:ind w:left="425"/>
                      </w:pPr>
                      <w:r w:rsidRPr="00EB2C95">
                        <w:t>clipPlanes = [</w:t>
                      </w:r>
                    </w:p>
                    <w:p w14:paraId="2E4F2D41" w14:textId="77777777" w:rsidR="0039737E" w:rsidRDefault="0039737E" w:rsidP="0039737E">
                      <w:pPr>
                        <w:pStyle w:val="Code"/>
                        <w:ind w:left="425"/>
                      </w:pPr>
                      <w:r w:rsidRPr="00EB2C95">
                        <w:tab/>
                        <w:t xml:space="preserve">(Vector3(0, 0, -1), -near), </w:t>
                      </w:r>
                      <w:r>
                        <w:tab/>
                      </w:r>
                      <w:r>
                        <w:tab/>
                      </w:r>
                      <w:r>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46640127" w14:textId="77777777" w:rsidR="0039737E" w:rsidRDefault="0039737E" w:rsidP="0039737E">
                      <w:pPr>
                        <w:pStyle w:val="Code"/>
                        <w:ind w:left="425"/>
                      </w:pPr>
                      <w:r w:rsidRPr="00EB2C95">
                        <w:t>]</w:t>
                      </w:r>
                    </w:p>
                    <w:p w14:paraId="058D1767" w14:textId="77777777" w:rsidR="0039737E" w:rsidRPr="00EB2C95" w:rsidRDefault="0039737E" w:rsidP="0039737E">
                      <w:pPr>
                        <w:pStyle w:val="Code"/>
                        <w:ind w:left="425"/>
                      </w:pPr>
                      <w:r>
                        <w:t>return clipPlanes</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2D23317F" w14:textId="4C8796C8" w:rsidR="000A47C9" w:rsidRDefault="000A47C9" w:rsidP="00CC6B53">
      <w:pPr>
        <w:pStyle w:val="Perusteksti"/>
        <w:rPr>
          <w:lang w:val="en-US"/>
        </w:rPr>
      </w:pPr>
      <w:r>
        <w:rPr>
          <w:lang w:val="en-US"/>
        </w:rPr>
        <w:t>{TODO: add picture of this}</w:t>
      </w:r>
    </w:p>
    <w:p w14:paraId="711AF224" w14:textId="29333431" w:rsidR="000A47C9" w:rsidRDefault="000A47C9" w:rsidP="00CC6B53">
      <w:pPr>
        <w:pStyle w:val="Perusteksti"/>
        <w:rPr>
          <w:lang w:val="en-US"/>
        </w:rPr>
      </w:pPr>
      <w:r>
        <w:rPr>
          <w:lang w:val="en-US"/>
        </w:rPr>
        <w:lastRenderedPageBreak/>
        <w:t xml:space="preserve">The first two cases are easy; we either draw the whole triangle, or none of it. The other two are more difficult since we have to decompose the triangle into multiple new triangles at the point where </w:t>
      </w:r>
      <w:r w:rsidR="008603F5">
        <w:rPr>
          <w:lang w:val="en-US"/>
        </w:rPr>
        <w:t>it</w:t>
      </w:r>
      <w:r>
        <w:rPr>
          <w:lang w:val="en-US"/>
        </w:rPr>
        <w:t xml:space="preserve"> intersect</w:t>
      </w:r>
      <w:r w:rsidR="008603F5">
        <w:rPr>
          <w:lang w:val="en-US"/>
        </w:rPr>
        <w:t>s</w:t>
      </w:r>
      <w:r>
        <w:rPr>
          <w:lang w:val="en-US"/>
        </w:rPr>
        <w:t xml:space="preserve"> the plane.</w:t>
      </w:r>
    </w:p>
    <w:p w14:paraId="5E45C0B4" w14:textId="4C6BE3CA" w:rsidR="008603F5" w:rsidRDefault="008603F5" w:rsidP="00CC6B53">
      <w:pPr>
        <w:pStyle w:val="Perusteksti"/>
        <w:rPr>
          <w:lang w:val="en-US"/>
        </w:rPr>
      </w:pPr>
      <w:r>
        <w:rPr>
          <w:lang w:val="en-US"/>
        </w:rPr>
        <w:t>{TODO: picture of two and three tri clip cases}</w:t>
      </w:r>
    </w:p>
    <w:p w14:paraId="6F65916F" w14:textId="1BFE74C9"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w:lastRenderedPageBreak/>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4" w:name="_Toc184295631"/>
      <w:bookmarkStart w:id="15" w:name="_Toc184295630"/>
      <w:r>
        <w:rPr>
          <w:lang w:val="en-US"/>
        </w:rPr>
        <w:t>Depth Buffering</w:t>
      </w:r>
      <w:bookmarkEnd w:id="14"/>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7A87F15C" w14:textId="50D66A83" w:rsidR="00180275" w:rsidRDefault="00625FF4" w:rsidP="00180275">
      <w:pPr>
        <w:pStyle w:val="Perusteksti"/>
        <w:rPr>
          <w:lang w:val="en-US"/>
        </w:rPr>
      </w:pPr>
      <w:r>
        <w:rPr>
          <w:noProof/>
          <w:lang w:val="en-US"/>
        </w:rPr>
        <w:lastRenderedPageBreak/>
        <w:drawing>
          <wp:inline distT="0" distB="0" distL="0" distR="0" wp14:anchorId="578A0AA5" wp14:editId="25E7773B">
            <wp:extent cx="2560320" cy="2980142"/>
            <wp:effectExtent l="0" t="0" r="0" b="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6432" cy="2987256"/>
                    </a:xfrm>
                    <a:prstGeom prst="rect">
                      <a:avLst/>
                    </a:prstGeom>
                    <a:solidFill>
                      <a:srgbClr val="FFFFFF">
                        <a:shade val="85000"/>
                      </a:srgbClr>
                    </a:solidFill>
                    <a:ln>
                      <a:noFill/>
                    </a:ln>
                    <a:effectLst/>
                  </pic:spPr>
                </pic:pic>
              </a:graphicData>
            </a:graphic>
          </wp:inline>
        </w:drawing>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2ABEB8AD"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A95401">
        <w:rPr>
          <w:lang w:val="en-US"/>
        </w:rPr>
        <w:t>; it can simply be a two-dimensional array of floats where every pixel has its own float.</w:t>
      </w:r>
      <w:r w:rsidR="006057A1">
        <w:rPr>
          <w:lang w:val="en-US"/>
        </w:rPr>
        <w:t xml:space="preserve"> First though,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310B46">
        <w:rPr>
          <w:lang w:val="en-US"/>
        </w:rPr>
        <w:t>, at the start of every frame</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w:t>
      </w:r>
      <w:r w:rsidR="006954A4">
        <w:rPr>
          <w:lang w:val="en-US"/>
        </w:rPr>
        <w:lastRenderedPageBreak/>
        <w:t>triangle rasterizer works, it makes the most sense to first interpolate the values for every edge 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34D98C32" w14:textId="60CC4274" w:rsidR="00E429D7" w:rsidRPr="002B76B6" w:rsidRDefault="002B76B6" w:rsidP="00180275">
      <w:pPr>
        <w:pStyle w:val="Perusteksti"/>
        <w:rPr>
          <w:rFonts w:cs="Calibri"/>
          <w:lang w:val="en-US"/>
        </w:rPr>
      </w:pPr>
      <w:r>
        <w:rPr>
          <w:rFonts w:cs="Calibri"/>
          <w:noProof/>
          <w:lang w:val="en-US"/>
        </w:rPr>
        <w:drawing>
          <wp:inline distT="0" distB="0" distL="0" distR="0" wp14:anchorId="070AB35F" wp14:editId="0B79EA93">
            <wp:extent cx="3127208" cy="2353586"/>
            <wp:effectExtent l="0" t="0" r="0" b="8890"/>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346" cy="2371752"/>
                    </a:xfrm>
                    <a:prstGeom prst="rect">
                      <a:avLst/>
                    </a:prstGeom>
                    <a:noFill/>
                    <a:ln>
                      <a:noFill/>
                    </a:ln>
                  </pic:spPr>
                </pic:pic>
              </a:graphicData>
            </a:graphic>
          </wp:inline>
        </w:drawing>
      </w:r>
    </w:p>
    <w:p w14:paraId="2B3B3F68" w14:textId="7057518F" w:rsidR="00CC6B53" w:rsidRDefault="00CC6B53" w:rsidP="00CC6B53">
      <w:pPr>
        <w:pStyle w:val="Heading3"/>
        <w:rPr>
          <w:lang w:val="en-US"/>
        </w:rPr>
      </w:pPr>
      <w:r>
        <w:rPr>
          <w:lang w:val="en-US"/>
        </w:rPr>
        <w:lastRenderedPageBreak/>
        <w:t>Back Face Culling</w:t>
      </w:r>
      <w:bookmarkEnd w:id="15"/>
    </w:p>
    <w:p w14:paraId="752ADE22" w14:textId="731AB19D" w:rsidR="00180275"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p>
    <w:p w14:paraId="21143003" w14:textId="3BF9409C" w:rsidR="00BD1195" w:rsidRDefault="00BD1195" w:rsidP="00180275">
      <w:pPr>
        <w:pStyle w:val="Perusteksti"/>
        <w:rPr>
          <w:lang w:val="en-US"/>
        </w:rPr>
      </w:pPr>
      <w:r>
        <w:rPr>
          <w:lang w:val="en-US"/>
        </w:rPr>
        <w:t>{TODO: add picture}</w:t>
      </w:r>
    </w:p>
    <w:p w14:paraId="56E3B67B" w14:textId="6F48B639"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6" w:name="_Toc184295632"/>
      <w:r>
        <w:rPr>
          <w:lang w:val="en-US"/>
        </w:rPr>
        <w:t>Texturing</w:t>
      </w:r>
      <w:bookmarkEnd w:id="16"/>
    </w:p>
    <w:p w14:paraId="5498A6A5" w14:textId="625D2E86"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xml:space="preserve">. For more detail models are often combined with materials and textures. Materials mostly contain </w:t>
      </w:r>
      <w:r w:rsidR="00737618">
        <w:rPr>
          <w:lang w:val="en-US"/>
        </w:rPr>
        <w:lastRenderedPageBreak/>
        <w:t>information about how light should interact with the object, such as appearing metallic or reflective [4]. This is way out of the scope of this paper, so we will instead focus on the other technique, texturing.</w:t>
      </w:r>
    </w:p>
    <w:p w14:paraId="6C24DABC" w14:textId="027B53E2" w:rsidR="0047724F" w:rsidRDefault="00737618" w:rsidP="00377E1C">
      <w:pPr>
        <w:pStyle w:val="Perusteksti"/>
        <w:rPr>
          <w:lang w:val="en-US"/>
        </w:rPr>
      </w:pPr>
      <w:r>
        <w:rPr>
          <w:lang w:val="en-US"/>
        </w:rPr>
        <w:t xml:space="preserve">Textures are 2D images which we essentially “paint” on to the triangles of an object. </w:t>
      </w:r>
      <w:r w:rsidR="00A22B07">
        <w:rPr>
          <w:lang w:val="en-US"/>
        </w:rPr>
        <w:t>To</w:t>
      </w:r>
      <w:r w:rsidR="00402839">
        <w:rPr>
          <w:lang w:val="en-US"/>
        </w:rPr>
        <w:t xml:space="preserve"> do this, we must first specify what region of the texture is applied to which triangle. </w:t>
      </w:r>
      <w:r w:rsidR="003A1DF1">
        <w:rPr>
          <w:lang w:val="en-US"/>
        </w:rPr>
        <w:t xml:space="preserve">We will do this on a per-triangle basis by </w:t>
      </w:r>
      <w:r w:rsidR="00402839">
        <w:rPr>
          <w:lang w:val="en-US"/>
        </w:rPr>
        <w:t xml:space="preserve">mapping </w:t>
      </w:r>
      <w:r w:rsidR="003A1DF1">
        <w:rPr>
          <w:lang w:val="en-US"/>
        </w:rPr>
        <w:t>each vertex of the triangle</w:t>
      </w:r>
      <w:r w:rsidR="00402839">
        <w:rPr>
          <w:lang w:val="en-US"/>
        </w:rPr>
        <w:t xml:space="preserve"> to a point on the texture</w:t>
      </w:r>
      <w:r w:rsidR="003A1DF1">
        <w:rPr>
          <w:lang w:val="en-US"/>
        </w:rPr>
        <w:t xml:space="preserve">. For this we need a coordinate system to refer to the </w:t>
      </w:r>
      <w:r w:rsidR="00402839">
        <w:rPr>
          <w:lang w:val="en-US"/>
        </w:rPr>
        <w:t>points in the texture</w:t>
      </w:r>
      <w:r w:rsidR="003A1DF1">
        <w:rPr>
          <w:lang w:val="en-US"/>
        </w:rPr>
        <w:t>. Since a texture is an image and an image 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Therefore,</w:t>
      </w:r>
      <w:r w:rsidR="00FB5B4D">
        <w:rPr>
          <w:lang w:val="en-US"/>
        </w:rPr>
        <w:t xml:space="preserve"> </w:t>
      </w:r>
      <w:r w:rsidR="00FE7BC9">
        <w:rPr>
          <w:lang w:val="en-US"/>
        </w:rPr>
        <w:t xml:space="preserve">it is recommended you </w:t>
      </w:r>
      <w:r w:rsidR="00A22B07">
        <w:rPr>
          <w:lang w:val="en-US"/>
        </w:rPr>
        <w:t>implement</w:t>
      </w:r>
      <w:r w:rsidR="009B2E72">
        <w:rPr>
          <w:lang w:val="en-US"/>
        </w:rPr>
        <w:t xml:space="preserve"> object loading from file</w:t>
      </w:r>
      <w:r w:rsidR="00FE7BC9">
        <w:rPr>
          <w:lang w:val="en-US"/>
        </w:rPr>
        <w:t xml:space="preserve"> (see 3.3.4 for example),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p>
    <w:p w14:paraId="5263C3C8" w14:textId="064F2295" w:rsidR="00A22B07" w:rsidRDefault="00F72EC3" w:rsidP="00377E1C">
      <w:pPr>
        <w:pStyle w:val="Perusteksti"/>
        <w:rPr>
          <w:lang w:val="en-US"/>
        </w:rPr>
      </w:pPr>
      <w:r>
        <w:rPr>
          <w:lang w:val="en-US"/>
        </w:rPr>
        <w:t>Consider the image below; here we have defined the texture coordinates to start from (0, 0) at the bottom left and end at (1, 1) at the top right. The reason we represent texture coordinates as real numbers between 0 and 1 instead of pixel coordinates is because it makes the resolution, or size, of the texture image irrelevant. It is also the convention used by OpenGL and the way texture coordinates are stored in object files. [logl,4.]</w:t>
      </w:r>
      <w:r w:rsidR="00BE1CB9">
        <w:rPr>
          <w:lang w:val="en-US"/>
        </w:rPr>
        <w:t xml:space="preserve"> Therefore, mapping this texture directly to the side of a cube means the two triangles forming that side will have the coordinates (0, 0), (0, 1), (1, 0) and (1, 1), (1, 0), (0, 1).</w:t>
      </w:r>
    </w:p>
    <w:p w14:paraId="67D4E49E" w14:textId="04386B25" w:rsidR="00FB0A10" w:rsidRDefault="00FB0A10" w:rsidP="00377E1C">
      <w:pPr>
        <w:pStyle w:val="Perusteksti"/>
        <w:rPr>
          <w:lang w:val="en-US"/>
        </w:rPr>
      </w:pPr>
      <w:r>
        <w:rPr>
          <w:lang w:val="en-US"/>
        </w:rPr>
        <w:t>{TODO: add image of mapping}</w:t>
      </w:r>
    </w:p>
    <w:p w14:paraId="18D6D1B9" w14:textId="57186981" w:rsidR="00FB0A10" w:rsidRDefault="00FB0A10" w:rsidP="00377E1C">
      <w:pPr>
        <w:pStyle w:val="Perusteksti"/>
        <w:rPr>
          <w:lang w:val="en-US"/>
        </w:rPr>
      </w:pPr>
      <w:r>
        <w:rPr>
          <w:lang w:val="en-US"/>
        </w:rPr>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 xml:space="preserve">Sampling the texture is very simple: all we do is multiply the texture coordinates by the texture image 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w:lastRenderedPageBreak/>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2B294F6E" w:rsidR="00C8357F" w:rsidRPr="005C2578" w:rsidRDefault="00C8357F" w:rsidP="00377E1C">
      <w:pPr>
        <w:pStyle w:val="Perusteksti"/>
        <w:rPr>
          <w:lang w:val="en-US"/>
        </w:rPr>
      </w:pPr>
      <w:r>
        <w:rPr>
          <w:lang w:val="en-US"/>
        </w:rPr>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However, th</w:t>
      </w:r>
      <w:r w:rsidR="00662BDF">
        <w:rPr>
          <w:lang w:val="en-US"/>
        </w:rPr>
        <w:t>ese are out of scope for this paper so we will not be going over them here.</w:t>
      </w:r>
      <w:r>
        <w:rPr>
          <w:lang w:val="en-US"/>
        </w:rPr>
        <w:t xml:space="preserve"> </w:t>
      </w:r>
      <w:r w:rsidR="00662BDF">
        <w:rPr>
          <w:lang w:val="en-US"/>
        </w:rPr>
        <w:t>Other improvements to the renderer</w:t>
      </w:r>
      <w:r>
        <w:rPr>
          <w:lang w:val="en-US"/>
        </w:rPr>
        <w:t xml:space="preserve"> would be adding lighting, </w:t>
      </w:r>
      <w:r w:rsidR="00662BDF">
        <w:rPr>
          <w:lang w:val="en-US"/>
        </w:rPr>
        <w:t>but since the goal was to create a very simple renderer, we will not be covering that either</w:t>
      </w:r>
      <w:r>
        <w:rPr>
          <w:lang w:val="en-US"/>
        </w:rPr>
        <w:t>.</w:t>
      </w:r>
      <w:r w:rsidR="005C2578">
        <w:rPr>
          <w:lang w:val="en-US"/>
        </w:rPr>
        <w:t xml:space="preserve"> [1.]</w:t>
      </w:r>
    </w:p>
    <w:p w14:paraId="204937F8" w14:textId="0FDC2AF7" w:rsidR="00C8357F" w:rsidRDefault="00C8357F" w:rsidP="00377E1C">
      <w:pPr>
        <w:pStyle w:val="Perusteksti"/>
        <w:rPr>
          <w:lang w:val="en-US"/>
        </w:rPr>
      </w:pPr>
      <w:r>
        <w:rPr>
          <w:lang w:val="en-US"/>
        </w:rPr>
        <w:t>{TODO: add picture of final textured cube}</w:t>
      </w:r>
    </w:p>
    <w:p w14:paraId="45B4B290" w14:textId="24656A1A" w:rsidR="00793B54" w:rsidRDefault="00793B54" w:rsidP="00793B54">
      <w:pPr>
        <w:pStyle w:val="Heading1"/>
        <w:rPr>
          <w:lang w:val="en-US"/>
        </w:rPr>
      </w:pPr>
      <w:bookmarkStart w:id="17" w:name="_Toc184295633"/>
      <w:r>
        <w:rPr>
          <w:lang w:val="en-US"/>
        </w:rPr>
        <w:lastRenderedPageBreak/>
        <w:t>Implementation</w:t>
      </w:r>
      <w:bookmarkEnd w:id="17"/>
    </w:p>
    <w:p w14:paraId="174A9C93" w14:textId="2E3014B5" w:rsidR="00793B54" w:rsidRDefault="00662BDF" w:rsidP="00377E1C">
      <w:pPr>
        <w:pStyle w:val="Perusteksti"/>
        <w:rPr>
          <w:lang w:val="en-US"/>
        </w:rPr>
      </w:pPr>
      <w:r>
        <w:rPr>
          <w:lang w:val="en-US"/>
        </w:rPr>
        <w:t>For the implementation of this paper, the broad goal was to implement the rasterization and rendering techniques on the CPU, using CMD as a window. It is intended as a real-time rendering engine capable of drawing a simple 3D scene.</w:t>
      </w:r>
      <w:r w:rsidR="003E7F0B">
        <w:rPr>
          <w:lang w:val="en-US"/>
        </w:rPr>
        <w:t xml:space="preserve"> It is made almost entirely using only C++ and </w:t>
      </w:r>
      <w:r w:rsidR="002168C2">
        <w:rPr>
          <w:lang w:val="en-US"/>
        </w:rPr>
        <w:t>its</w:t>
      </w:r>
      <w:r w:rsidR="003E7F0B">
        <w:rPr>
          <w:lang w:val="en-US"/>
        </w:rPr>
        <w:t xml:space="preserve"> standard library, the exceptions to this are discussed in the next section.</w:t>
      </w:r>
      <w:r w:rsidR="002168C2">
        <w:rPr>
          <w:lang w:val="en-US"/>
        </w:rPr>
        <w:t xml:space="preserve"> The idea of rendering 3D graphics to CMD comes from Ben Ryves’ demo </w:t>
      </w:r>
      <w:r w:rsidR="002168C2" w:rsidRPr="002168C2">
        <w:rPr>
          <w:i/>
          <w:iCs/>
          <w:lang w:val="en-US"/>
        </w:rPr>
        <w:t>ASCII Madness</w:t>
      </w:r>
      <w:r w:rsidR="002168C2">
        <w:rPr>
          <w:lang w:val="en-US"/>
        </w:rPr>
        <w:t>. Although here the idea was to create a playable demo and a more general-purpose rendering engine. The full source code can be found on GitHub: {TODO: open repo}</w:t>
      </w:r>
    </w:p>
    <w:p w14:paraId="3597C6A9" w14:textId="5D97C3A1" w:rsidR="00793B54" w:rsidRDefault="00793B54" w:rsidP="00793B54">
      <w:pPr>
        <w:pStyle w:val="Heading2"/>
        <w:rPr>
          <w:lang w:val="en-US"/>
        </w:rPr>
      </w:pPr>
      <w:bookmarkStart w:id="18" w:name="_Toc184295634"/>
      <w:r>
        <w:rPr>
          <w:lang w:val="en-US"/>
        </w:rPr>
        <w:t>Tools and Libraries</w:t>
      </w:r>
      <w:bookmarkEnd w:id="18"/>
    </w:p>
    <w:p w14:paraId="5CF6BF0F" w14:textId="018ADC24" w:rsidR="002168C2" w:rsidRPr="002168C2" w:rsidRDefault="002168C2" w:rsidP="002168C2">
      <w:pPr>
        <w:pStyle w:val="Perusteksti"/>
        <w:rPr>
          <w:lang w:val="en-US"/>
        </w:rPr>
      </w:pPr>
      <w:r>
        <w:rPr>
          <w:lang w:val="en-US"/>
        </w:rPr>
        <w:t xml:space="preserve">As stated above this implementation is </w:t>
      </w:r>
      <w:r>
        <w:rPr>
          <w:lang w:val="en-US"/>
        </w:rPr>
        <w:t>made in</w:t>
      </w:r>
      <w:r>
        <w:rPr>
          <w:lang w:val="en-US"/>
        </w:rPr>
        <w:t xml:space="preserve"> C++ 23. Fo</w:t>
      </w:r>
      <w:r>
        <w:rPr>
          <w:lang w:val="en-US"/>
        </w:rPr>
        <w:t xml:space="preserve">r building, CMake and VisualStudio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For loading textures from image files, the STB Image library was used. The reasoning for it is the same as for tinyobjloader. Everything else is implemented using the standard C++ library and the Windows API. All 3D models and textures were made with Blender and Photoshop.</w:t>
      </w:r>
    </w:p>
    <w:p w14:paraId="340BEAA3" w14:textId="242DD8E3" w:rsidR="00793B54" w:rsidRDefault="005C2578" w:rsidP="00793B54">
      <w:pPr>
        <w:pStyle w:val="Heading2"/>
        <w:rPr>
          <w:lang w:val="en-US"/>
        </w:rPr>
      </w:pPr>
      <w:bookmarkStart w:id="19" w:name="_Toc184295635"/>
      <w:r>
        <w:rPr>
          <w:lang w:val="en-US"/>
        </w:rPr>
        <w:t>API</w:t>
      </w:r>
      <w:r w:rsidR="00793B54">
        <w:rPr>
          <w:lang w:val="en-US"/>
        </w:rPr>
        <w:t xml:space="preserve"> Structure</w:t>
      </w:r>
      <w:bookmarkEnd w:id="19"/>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4"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351646FB"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 xml:space="preserve">entirely consisting of one color directly to the canvas, it can be done with the below functions. Also note that depth buffering is still applicable here unless it is turned off and expect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5C2578" w:rsidRDefault="005C2578" w:rsidP="005C2578">
                            <w:pPr>
                              <w:pStyle w:val="Code"/>
                              <w:rPr>
                                <w:lang w:val="fi-FI"/>
                              </w:rPr>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5"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Hl5rbx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5C2578" w:rsidRDefault="005C2578" w:rsidP="005C2578">
                      <w:pPr>
                        <w:pStyle w:val="Code"/>
                        <w:rPr>
                          <w:lang w:val="fi-FI"/>
                        </w:rPr>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742FA183" w14:textId="3ED37264" w:rsidR="005C2578" w:rsidRDefault="005C2578" w:rsidP="00793B54">
      <w:pPr>
        <w:pStyle w:val="Perusteksti"/>
        <w:rPr>
          <w:lang w:val="en-US"/>
        </w:rPr>
      </w:pPr>
      <w:r>
        <w:rPr>
          <w:noProof/>
          <w:lang w:val="en-US"/>
        </w:rPr>
        <w:drawing>
          <wp:inline distT="0" distB="0" distL="0" distR="0" wp14:anchorId="4CA55A22" wp14:editId="1CAB1013">
            <wp:extent cx="3139287" cy="3314700"/>
            <wp:effectExtent l="0" t="0" r="4445" b="0"/>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9287" cy="3314700"/>
                    </a:xfrm>
                    <a:prstGeom prst="rect">
                      <a:avLst/>
                    </a:prstGeom>
                    <a:noFill/>
                    <a:ln>
                      <a:noFill/>
                    </a:ln>
                  </pic:spPr>
                </pic:pic>
              </a:graphicData>
            </a:graphic>
          </wp:inline>
        </w:drawing>
      </w:r>
    </w:p>
    <w:p w14:paraId="7095CC6F" w14:textId="32C1577F" w:rsidR="00793B54" w:rsidRDefault="00793B54" w:rsidP="00793B54">
      <w:pPr>
        <w:pStyle w:val="Heading2"/>
        <w:rPr>
          <w:lang w:val="en-US"/>
        </w:rPr>
      </w:pPr>
      <w:bookmarkStart w:id="20" w:name="_Toc184295636"/>
      <w:r>
        <w:rPr>
          <w:lang w:val="en-US"/>
        </w:rPr>
        <w:t>Components</w:t>
      </w:r>
      <w:bookmarkEnd w:id="20"/>
    </w:p>
    <w:p w14:paraId="3848090A" w14:textId="2DE822B7" w:rsidR="00F26F72" w:rsidRDefault="00793B54" w:rsidP="00793B54">
      <w:pPr>
        <w:pStyle w:val="Perusteksti"/>
        <w:rPr>
          <w:lang w:val="en-US"/>
        </w:rPr>
      </w:pPr>
      <w:r>
        <w:rPr>
          <w:lang w:val="en-US"/>
        </w:rPr>
        <w:t xml:space="preserve">TODO: open </w:t>
      </w:r>
      <w:r w:rsidR="00F26F72">
        <w:rPr>
          <w:lang w:val="en-US"/>
        </w:rPr>
        <w:t>window console</w:t>
      </w:r>
      <w:r>
        <w:rPr>
          <w:lang w:val="en-US"/>
        </w:rPr>
        <w:t xml:space="preserve">, </w:t>
      </w:r>
      <w:r w:rsidR="00F26F72">
        <w:rPr>
          <w:lang w:val="en-US"/>
        </w:rPr>
        <w:t>renderer, rasterizer, camera, math, texture, model</w:t>
      </w:r>
    </w:p>
    <w:p w14:paraId="439BF607" w14:textId="4E404005" w:rsidR="00F26F72" w:rsidRDefault="00F26F72" w:rsidP="00793B54">
      <w:pPr>
        <w:pStyle w:val="Perusteksti"/>
        <w:rPr>
          <w:lang w:val="en-US"/>
        </w:rPr>
      </w:pPr>
      <w:r>
        <w:rPr>
          <w:lang w:val="en-US"/>
        </w:rPr>
        <w:t>Order these as if following the render pipeline</w:t>
      </w:r>
    </w:p>
    <w:p w14:paraId="6E132A64" w14:textId="07935669" w:rsidR="00F26F72" w:rsidRDefault="00F26F72" w:rsidP="00F26F72">
      <w:pPr>
        <w:pStyle w:val="Heading3"/>
        <w:rPr>
          <w:lang w:val="en-US"/>
        </w:rPr>
      </w:pPr>
      <w:bookmarkStart w:id="21" w:name="_Toc184295637"/>
      <w:r>
        <w:rPr>
          <w:lang w:val="en-US"/>
        </w:rPr>
        <w:t>Math</w:t>
      </w:r>
      <w:bookmarkEnd w:id="21"/>
    </w:p>
    <w:p w14:paraId="66668F46" w14:textId="0AA5B0C0" w:rsidR="00F26F72" w:rsidRPr="00793B54" w:rsidRDefault="00F26F72" w:rsidP="00793B54">
      <w:pPr>
        <w:pStyle w:val="Perusteksti"/>
        <w:rPr>
          <w:lang w:val="en-US"/>
        </w:rPr>
      </w:pPr>
      <w:r>
        <w:rPr>
          <w:lang w:val="en-US"/>
        </w:rPr>
        <w:t>TODO</w:t>
      </w:r>
      <w:r w:rsidR="0046210D">
        <w:rPr>
          <w:lang w:val="en-US"/>
        </w:rPr>
        <w:t>: Explain the custom vector and matrix library</w:t>
      </w:r>
    </w:p>
    <w:p w14:paraId="795EFA92" w14:textId="1692DBA5" w:rsidR="00793B54" w:rsidRDefault="00793B54" w:rsidP="00793B54">
      <w:pPr>
        <w:pStyle w:val="Heading3"/>
        <w:rPr>
          <w:lang w:val="en-US"/>
        </w:rPr>
      </w:pPr>
      <w:bookmarkStart w:id="22" w:name="_Toc184295638"/>
      <w:r>
        <w:rPr>
          <w:lang w:val="en-US"/>
        </w:rPr>
        <w:lastRenderedPageBreak/>
        <w:t>Console</w:t>
      </w:r>
      <w:r w:rsidR="00F26F72">
        <w:rPr>
          <w:lang w:val="en-US"/>
        </w:rPr>
        <w:t xml:space="preserve"> Window</w:t>
      </w:r>
      <w:bookmarkEnd w:id="22"/>
    </w:p>
    <w:p w14:paraId="29D0F05D" w14:textId="08FC2C29" w:rsidR="000C0778" w:rsidRDefault="000C0778" w:rsidP="000C0778">
      <w:pPr>
        <w:pStyle w:val="Perusteksti"/>
        <w:rPr>
          <w:lang w:val="en-US"/>
        </w:rPr>
      </w:pPr>
      <w:r>
        <w:rPr>
          <w:lang w:val="en-US"/>
        </w:rPr>
        <w:t>{TODO: Rewrite this}</w:t>
      </w:r>
    </w:p>
    <w:p w14:paraId="37636376" w14:textId="096F28A8" w:rsidR="000C0778" w:rsidRPr="00A8472F" w:rsidRDefault="000C0778" w:rsidP="000C0778">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w:t>
      </w:r>
      <w:r w:rsidR="006328F8" w:rsidRPr="00A8472F">
        <w:rPr>
          <w:lang w:val="en-US"/>
        </w:rPr>
        <w:t>can render</w:t>
      </w:r>
      <w:r w:rsidRPr="00A8472F">
        <w:rPr>
          <w:lang w:val="en-US"/>
        </w:rPr>
        <w:t xml:space="preserve"> the entire Unicode character set, but we will only be using characters from the Windows-1252 character</w:t>
      </w:r>
      <w:r>
        <w:rPr>
          <w:lang w:val="en-US"/>
        </w:rPr>
        <w:t xml:space="preserve"> {TODO: at least for now I might upgrade to Unicode}</w:t>
      </w:r>
      <w:r w:rsidRPr="00A8472F">
        <w:rPr>
          <w:lang w:val="en-US"/>
        </w:rPr>
        <w:t xml:space="preserve"> set since we only need a few characters from </w:t>
      </w:r>
      <w:r w:rsidR="006328F8" w:rsidRPr="00A8472F">
        <w:rPr>
          <w:lang w:val="en-US"/>
        </w:rPr>
        <w:t>it,</w:t>
      </w:r>
      <w:r w:rsidRPr="00A8472F">
        <w:rPr>
          <w:lang w:val="en-US"/>
        </w:rPr>
        <w:t xml:space="preserve"> and it simplifies the actual implementation. [</w:t>
      </w:r>
      <w:r>
        <w:rPr>
          <w:lang w:val="en-US"/>
        </w:rPr>
        <w:t>msdoc</w:t>
      </w:r>
      <w:r w:rsidRPr="00A8472F">
        <w:rPr>
          <w:lang w:val="en-US"/>
        </w:rPr>
        <w:t>.]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7AEB8579" w14:textId="77777777" w:rsidR="000C0778" w:rsidRPr="00A8472F" w:rsidRDefault="000C0778" w:rsidP="000C0778">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w:t>
      </w:r>
      <w:r>
        <w:rPr>
          <w:lang w:val="en-US"/>
        </w:rPr>
        <w:t>msdoc</w:t>
      </w:r>
      <w:r w:rsidRPr="00A8472F">
        <w:rPr>
          <w:lang w:val="en-US"/>
        </w:rPr>
        <w:t>.]</w:t>
      </w:r>
    </w:p>
    <w:p w14:paraId="078AE136" w14:textId="5E4E56EF" w:rsidR="000C0778" w:rsidRDefault="000C0778" w:rsidP="00377E1C">
      <w:pPr>
        <w:pStyle w:val="Perusteksti"/>
        <w:rPr>
          <w:lang w:val="en-US"/>
        </w:rPr>
      </w:pPr>
      <w:r w:rsidRPr="00A8472F">
        <w:rPr>
          <w:lang w:val="en-US"/>
        </w:rPr>
        <w:t>The Windows console is capable of rendering 16 different colors in both the background and foreground, each character can have a different color set for its background and foreground color, however we cannot set the background and foreground color to be the same [</w:t>
      </w:r>
      <w:r>
        <w:rPr>
          <w:lang w:val="en-US"/>
        </w:rPr>
        <w:t>msdoc</w:t>
      </w:r>
      <w:r w:rsidRPr="00A8472F">
        <w:rPr>
          <w:lang w:val="en-US"/>
        </w:rPr>
        <w:t>].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3F873D3B" w14:textId="743B186C" w:rsidR="00B6490A" w:rsidRDefault="00B6490A" w:rsidP="00377E1C">
      <w:pPr>
        <w:pStyle w:val="Perusteksti"/>
        <w:rPr>
          <w:lang w:val="en-US"/>
        </w:rPr>
      </w:pPr>
      <w:r>
        <w:rPr>
          <w:lang w:val="en-US"/>
        </w:rPr>
        <w:t xml:space="preserve">{From canvas} </w:t>
      </w:r>
      <w:r w:rsidRPr="00A8472F">
        <w:rPr>
          <w:lang w:val="en-US"/>
        </w:rPr>
        <w:t xml:space="preserve">which uses a total of 4 bytes per pixel, however our canvas will only have 16 colors due to the limitations of CMD, so we can use just 1 byte per pixel. We will however have to define how this byte is used to represent the 16 colors. A good convention would be to just use the </w:t>
      </w:r>
      <w:r w:rsidRPr="00A8472F">
        <w:rPr>
          <w:lang w:val="en-US"/>
        </w:rPr>
        <w:lastRenderedPageBreak/>
        <w:t>colors Microsoft uses which range from 0 to 15, then we can also fit transparency in there, however we can only have one value of transparency so a simple method would be to consider the color transparent if it is greater than 15</w:t>
      </w:r>
    </w:p>
    <w:p w14:paraId="2419BAB1" w14:textId="06E8E15E" w:rsidR="00CC6B53" w:rsidRDefault="00F26F72" w:rsidP="00F26F72">
      <w:pPr>
        <w:pStyle w:val="Heading3"/>
        <w:rPr>
          <w:lang w:val="en-US"/>
        </w:rPr>
      </w:pPr>
      <w:bookmarkStart w:id="23" w:name="_Toc184295639"/>
      <w:r>
        <w:rPr>
          <w:lang w:val="en-US"/>
        </w:rPr>
        <w:t>Camera</w:t>
      </w:r>
      <w:bookmarkEnd w:id="23"/>
    </w:p>
    <w:p w14:paraId="355487C2" w14:textId="77CA81D1" w:rsidR="00F26F72" w:rsidRDefault="00F26F72" w:rsidP="00377E1C">
      <w:pPr>
        <w:pStyle w:val="Perusteksti"/>
        <w:rPr>
          <w:lang w:val="en-US"/>
        </w:rPr>
      </w:pPr>
      <w:r>
        <w:rPr>
          <w:lang w:val="en-US"/>
        </w:rPr>
        <w:t>TODO</w:t>
      </w:r>
      <w:r w:rsidR="0046210D">
        <w:rPr>
          <w:lang w:val="en-US"/>
        </w:rPr>
        <w:t xml:space="preserve">: Explain the camera object and </w:t>
      </w:r>
      <w:r w:rsidR="00EF0AA5">
        <w:rPr>
          <w:lang w:val="en-US"/>
        </w:rPr>
        <w:t>its</w:t>
      </w:r>
      <w:r w:rsidR="0046210D">
        <w:rPr>
          <w:lang w:val="en-US"/>
        </w:rPr>
        <w:t xml:space="preserve"> methods</w:t>
      </w:r>
    </w:p>
    <w:p w14:paraId="7100240A" w14:textId="640C5F63" w:rsidR="00F26F72" w:rsidRDefault="00F26F72" w:rsidP="00F26F72">
      <w:pPr>
        <w:pStyle w:val="Heading3"/>
        <w:rPr>
          <w:lang w:val="en-US"/>
        </w:rPr>
      </w:pPr>
      <w:bookmarkStart w:id="24" w:name="_Toc184295640"/>
      <w:r>
        <w:rPr>
          <w:lang w:val="en-US"/>
        </w:rPr>
        <w:t>Model and Texture</w:t>
      </w:r>
      <w:bookmarkEnd w:id="24"/>
    </w:p>
    <w:p w14:paraId="45B950C1" w14:textId="5FB608B6" w:rsidR="0046210D" w:rsidRPr="0046210D" w:rsidRDefault="0046210D" w:rsidP="0046210D">
      <w:pPr>
        <w:pStyle w:val="Perusteksti"/>
        <w:rPr>
          <w:lang w:val="en-US"/>
        </w:rPr>
      </w:pPr>
      <w:r>
        <w:rPr>
          <w:lang w:val="en-US"/>
        </w:rPr>
        <w:t>TODO: Explain model and texture loading with tinyobjloader and stbimage</w:t>
      </w:r>
    </w:p>
    <w:p w14:paraId="5429D63A" w14:textId="34E18F91" w:rsidR="00F26F72" w:rsidRDefault="00F26F72" w:rsidP="00F26F72">
      <w:pPr>
        <w:pStyle w:val="Heading3"/>
        <w:rPr>
          <w:lang w:val="en-US"/>
        </w:rPr>
      </w:pPr>
      <w:bookmarkStart w:id="25" w:name="_Toc184295641"/>
      <w:r>
        <w:rPr>
          <w:lang w:val="en-US"/>
        </w:rPr>
        <w:t>Renderer</w:t>
      </w:r>
      <w:bookmarkEnd w:id="25"/>
    </w:p>
    <w:p w14:paraId="54B52BAF" w14:textId="6F1E06E6" w:rsidR="0046210D" w:rsidRPr="0046210D" w:rsidRDefault="0046210D" w:rsidP="0046210D">
      <w:pPr>
        <w:pStyle w:val="Perusteksti"/>
        <w:rPr>
          <w:lang w:val="en-US"/>
        </w:rPr>
      </w:pPr>
      <w:r>
        <w:rPr>
          <w:lang w:val="en-US"/>
        </w:rPr>
        <w:t>TODO: Explain DrawModel function step by step</w:t>
      </w:r>
    </w:p>
    <w:p w14:paraId="642D31EF" w14:textId="49963852" w:rsidR="00F26F72" w:rsidRDefault="00F26F72" w:rsidP="00F26F72">
      <w:pPr>
        <w:pStyle w:val="Heading3"/>
        <w:rPr>
          <w:lang w:val="en-US"/>
        </w:rPr>
      </w:pPr>
      <w:bookmarkStart w:id="26" w:name="_Toc184295642"/>
      <w:bookmarkStart w:id="27" w:name="_Ref184300688"/>
      <w:bookmarkStart w:id="28" w:name="_Ref184300698"/>
      <w:bookmarkStart w:id="29" w:name="_Ref184300719"/>
      <w:r>
        <w:rPr>
          <w:lang w:val="en-US"/>
        </w:rPr>
        <w:t>Rasterizer</w:t>
      </w:r>
      <w:bookmarkEnd w:id="26"/>
      <w:bookmarkEnd w:id="27"/>
      <w:bookmarkEnd w:id="28"/>
      <w:bookmarkEnd w:id="29"/>
    </w:p>
    <w:p w14:paraId="698A3835" w14:textId="1B39B544" w:rsidR="0046210D" w:rsidRDefault="0046210D" w:rsidP="0046210D">
      <w:pPr>
        <w:pStyle w:val="Perusteksti"/>
        <w:rPr>
          <w:lang w:val="en-US"/>
        </w:rPr>
      </w:pPr>
      <w:r>
        <w:rPr>
          <w:lang w:val="en-US"/>
        </w:rPr>
        <w:t>TODO: Explain RasterizeTriangle function</w:t>
      </w:r>
    </w:p>
    <w:p w14:paraId="4B8E9185" w14:textId="743FD265" w:rsidR="00454174" w:rsidRDefault="00454174" w:rsidP="00454174">
      <w:pPr>
        <w:pStyle w:val="Heading2"/>
        <w:rPr>
          <w:lang w:val="en-US"/>
        </w:rPr>
      </w:pPr>
      <w:r>
        <w:rPr>
          <w:lang w:val="en-US"/>
        </w:rPr>
        <w:t>Optimizations</w:t>
      </w:r>
    </w:p>
    <w:p w14:paraId="6F388BA9" w14:textId="133B601F" w:rsidR="00454174" w:rsidRPr="0046210D" w:rsidRDefault="00454174" w:rsidP="0046210D">
      <w:pPr>
        <w:pStyle w:val="Perusteksti"/>
        <w:rPr>
          <w:lang w:val="en-US"/>
        </w:rPr>
      </w:pPr>
      <w:r>
        <w:rPr>
          <w:lang w:val="en-US"/>
        </w:rPr>
        <w:t>TODO: still need to do implementation</w:t>
      </w:r>
    </w:p>
    <w:p w14:paraId="4A0C012F" w14:textId="4DBDA98D" w:rsidR="00F26F72" w:rsidRDefault="0046210D" w:rsidP="0046210D">
      <w:pPr>
        <w:pStyle w:val="Heading2"/>
        <w:rPr>
          <w:lang w:val="en-US"/>
        </w:rPr>
      </w:pPr>
      <w:bookmarkStart w:id="30" w:name="_Toc184295643"/>
      <w:r>
        <w:rPr>
          <w:lang w:val="en-US"/>
        </w:rPr>
        <w:t>Demo</w:t>
      </w:r>
      <w:bookmarkEnd w:id="30"/>
    </w:p>
    <w:p w14:paraId="08C020F9" w14:textId="48463D41" w:rsidR="0046210D" w:rsidRPr="00377E1C" w:rsidRDefault="0046210D" w:rsidP="00377E1C">
      <w:pPr>
        <w:pStyle w:val="Perusteksti"/>
        <w:rPr>
          <w:lang w:val="en-US"/>
        </w:rPr>
      </w:pPr>
      <w:r>
        <w:rPr>
          <w:lang w:val="en-US"/>
        </w:rPr>
        <w:t>TODO: Make a demo program somehow, possibly a playable demo, like a walkable dungeon or forest scene, maybe add pictures here or a link to a video.</w:t>
      </w:r>
    </w:p>
    <w:p w14:paraId="7074A4B8" w14:textId="6BD828DF" w:rsidR="002F52AA" w:rsidRPr="00A8472F" w:rsidRDefault="002F52AA" w:rsidP="002F52AA">
      <w:pPr>
        <w:pStyle w:val="Perusteksti"/>
        <w:rPr>
          <w:lang w:val="en-US"/>
        </w:rPr>
      </w:pPr>
    </w:p>
    <w:p w14:paraId="7B547059" w14:textId="58A85AAA" w:rsidR="00853CDE" w:rsidRPr="0040110D" w:rsidRDefault="002F52AA" w:rsidP="0067362B">
      <w:pPr>
        <w:pStyle w:val="Title"/>
        <w:rPr>
          <w:lang w:val="en-US"/>
        </w:rPr>
      </w:pPr>
      <w:bookmarkStart w:id="31" w:name="_Toc184295644"/>
      <w:r w:rsidRPr="0040110D">
        <w:rPr>
          <w:lang w:val="en-US"/>
        </w:rPr>
        <w:lastRenderedPageBreak/>
        <w:t>Sources</w:t>
      </w:r>
      <w:bookmarkEnd w:id="31"/>
    </w:p>
    <w:p w14:paraId="0DCEDBC3" w14:textId="689EE842"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Available: https://gabrielgambetta.com/computer-graphics-from-scratch/</w:t>
      </w:r>
    </w:p>
    <w:p w14:paraId="38967D7A" w14:textId="6B8E59EA" w:rsidR="009E217E" w:rsidRPr="001B1D0E" w:rsidRDefault="009E217E" w:rsidP="002F52AA">
      <w:pPr>
        <w:pStyle w:val="Perusteksti"/>
        <w:ind w:left="720" w:hanging="720"/>
        <w:rPr>
          <w:lang w:val="en-US"/>
        </w:rPr>
      </w:pPr>
      <w:r>
        <w:rPr>
          <w:lang w:val="en-US"/>
        </w:rPr>
        <w:t>.</w:t>
      </w:r>
      <w:r>
        <w:rPr>
          <w:lang w:val="en-US"/>
        </w:rPr>
        <w:tab/>
      </w:r>
      <w:r w:rsidR="002F205B">
        <w:rPr>
          <w:lang w:val="en-US"/>
        </w:rPr>
        <w:t xml:space="preserve">ogl doc </w:t>
      </w:r>
      <w:r>
        <w:rPr>
          <w:lang w:val="en-US"/>
        </w:rPr>
        <w:t xml:space="preserve">{TODO cite} </w:t>
      </w:r>
      <w:r w:rsidRPr="009E217E">
        <w:rPr>
          <w:lang w:val="en-US"/>
        </w:rPr>
        <w:t>https://registry.khronos.org/OpenGL-Refpages/gl4/html/glViewport.xhtml</w:t>
      </w:r>
    </w:p>
    <w:p w14:paraId="53D18654" w14:textId="62B1DA66" w:rsidR="002F52AA" w:rsidRPr="001B1D0E" w:rsidRDefault="002F52AA" w:rsidP="002F52AA">
      <w:pPr>
        <w:pStyle w:val="Perusteksti"/>
        <w:ind w:left="720" w:hanging="720"/>
        <w:rPr>
          <w:lang w:val="en-US"/>
        </w:rPr>
      </w:pPr>
      <w:r w:rsidRPr="002F52AA">
        <w:rPr>
          <w:lang w:val="en-US"/>
        </w:rPr>
        <w:t>2.</w:t>
      </w:r>
      <w:r w:rsidRPr="002F52AA">
        <w:rPr>
          <w:lang w:val="en-US"/>
        </w:rPr>
        <w:tab/>
      </w:r>
      <w:r w:rsidR="00420966" w:rsidRPr="002F52AA">
        <w:rPr>
          <w:lang w:val="en-US"/>
        </w:rPr>
        <w:t xml:space="preserve">Brian C. What’s the Difference Between Ray Tracing and Rasterization. </w:t>
      </w:r>
      <w:r w:rsidR="00420966" w:rsidRPr="000740A7">
        <w:rPr>
          <w:lang w:val="en-US"/>
        </w:rPr>
        <w:t xml:space="preserve">[Internet]. [Referenced 7.3.2024]. </w:t>
      </w:r>
      <w:r w:rsidR="00420966" w:rsidRPr="001B1D0E">
        <w:rPr>
          <w:lang w:val="en-US"/>
        </w:rPr>
        <w:t>Available: https://blogs.nvidia.com/blog/whats-difference-between-ray-tracing-rasterization/</w:t>
      </w:r>
    </w:p>
    <w:p w14:paraId="5F7615CE" w14:textId="48687556" w:rsidR="00E854DC" w:rsidRDefault="002F52AA" w:rsidP="00E854DC">
      <w:pPr>
        <w:pStyle w:val="Perusteksti"/>
        <w:ind w:left="720" w:hanging="720"/>
        <w:rPr>
          <w:lang w:val="en-US"/>
        </w:rPr>
      </w:pPr>
      <w:r w:rsidRPr="002F52AA">
        <w:rPr>
          <w:lang w:val="en-US"/>
        </w:rPr>
        <w:t>3.</w:t>
      </w:r>
      <w:r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24" w:history="1">
        <w:r w:rsidR="009A7B24" w:rsidRPr="00660914">
          <w:rPr>
            <w:rStyle w:val="Hyperlink"/>
            <w:lang w:val="en-US"/>
          </w:rPr>
          <w:t>https://citeseerx.ist.psu.edu/document?repid=rep1&amp;type=pdf&amp;doi=eb6f1c1f6ee1baf5fdb426af36f575b543ca7f4</w:t>
        </w:r>
      </w:hyperlink>
    </w:p>
    <w:p w14:paraId="19DFEA02" w14:textId="4A35C89D" w:rsidR="009A7B24" w:rsidRDefault="00E854DC" w:rsidP="009A7B24">
      <w:pPr>
        <w:pStyle w:val="Perusteksti"/>
        <w:ind w:left="720" w:hanging="720"/>
        <w:rPr>
          <w:lang w:val="en-US"/>
        </w:rPr>
      </w:pPr>
      <w:r>
        <w:rPr>
          <w:lang w:val="en-US"/>
        </w:rPr>
        <w:t>4.</w:t>
      </w:r>
      <w:r>
        <w:rPr>
          <w:lang w:val="en-US"/>
        </w:rPr>
        <w:tab/>
      </w:r>
      <w:r w:rsidR="00D36120">
        <w:rPr>
          <w:lang w:val="en-US"/>
        </w:rPr>
        <w:t xml:space="preserve">{how to cite below} </w:t>
      </w:r>
      <w:r>
        <w:rPr>
          <w:lang w:val="en-US"/>
        </w:rPr>
        <w:t xml:space="preserve">Murray JD, VanRyper W. </w:t>
      </w:r>
      <w:r w:rsidRPr="00E854DC">
        <w:rPr>
          <w:lang w:val="en-US"/>
        </w:rPr>
        <w:t>Encyclopedia of graphics file formats</w:t>
      </w:r>
      <w:r>
        <w:rPr>
          <w:lang w:val="en-US"/>
        </w:rPr>
        <w:t>.</w:t>
      </w:r>
      <w:r w:rsidR="00BC463E">
        <w:rPr>
          <w:lang w:val="en-US"/>
        </w:rPr>
        <w:t xml:space="preserve"> 2</w:t>
      </w:r>
      <w:r w:rsidR="00BC463E" w:rsidRPr="00BC463E">
        <w:rPr>
          <w:vertAlign w:val="superscript"/>
          <w:lang w:val="en-US"/>
        </w:rPr>
        <w:t>nd</w:t>
      </w:r>
      <w:r w:rsidR="00BC463E">
        <w:rPr>
          <w:lang w:val="en-US"/>
        </w:rPr>
        <w:t xml:space="preserve"> ed.</w:t>
      </w:r>
      <w:r>
        <w:rPr>
          <w:lang w:val="en-US"/>
        </w:rPr>
        <w:t xml:space="preserve"> 1996</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52EDA2DB" w14:textId="641AB864" w:rsidR="00710C57" w:rsidRDefault="00710C57" w:rsidP="00710C57">
      <w:pPr>
        <w:pStyle w:val="Perusteksti"/>
        <w:ind w:left="720" w:hanging="720"/>
        <w:rPr>
          <w:lang w:val="en-US"/>
        </w:rPr>
      </w:pPr>
      <w:r>
        <w:rPr>
          <w:lang w:val="en-US"/>
        </w:rPr>
        <w:t>5.</w:t>
      </w:r>
      <w:r>
        <w:rPr>
          <w:lang w:val="en-US"/>
        </w:rPr>
        <w:tab/>
        <w:t xml:space="preserve">De Vries J. Learn OpenGL – Coordinate Systems [Internet]. [Referenced 1.12.2024]. Available: </w:t>
      </w:r>
      <w:hyperlink r:id="rId25" w:history="1">
        <w:r w:rsidR="009A7B24" w:rsidRPr="00396692">
          <w:rPr>
            <w:rStyle w:val="Hyperlink"/>
            <w:lang w:val="en-US"/>
          </w:rPr>
          <w:t>https://learnopengl.com/Getting-started/Coordinate-Systems</w:t>
        </w:r>
      </w:hyperlink>
    </w:p>
    <w:p w14:paraId="3DCCF6AF" w14:textId="77777777" w:rsidR="00D36120" w:rsidRDefault="009A7B24" w:rsidP="00D36120">
      <w:pPr>
        <w:pStyle w:val="Perusteksti"/>
        <w:rPr>
          <w:lang w:val="en-US"/>
        </w:rPr>
      </w:pPr>
      <w:r>
        <w:rPr>
          <w:lang w:val="en-US"/>
        </w:rPr>
        <w:t>6.</w:t>
      </w:r>
      <w:r>
        <w:rPr>
          <w:lang w:val="en-US"/>
        </w:rPr>
        <w:tab/>
        <w:t xml:space="preserve">{How to cite} </w:t>
      </w:r>
      <w:r w:rsidR="00D36120" w:rsidRPr="00D36120">
        <w:rPr>
          <w:lang w:val="en-US"/>
        </w:rPr>
        <w:t xml:space="preserve">http://www.et.byu.edu/~ered/ME537/Notes/ch1-537.pdf </w:t>
      </w:r>
    </w:p>
    <w:p w14:paraId="078C1ADD" w14:textId="795CCD4A" w:rsidR="00D36120" w:rsidRPr="00E854DC" w:rsidRDefault="00D36120" w:rsidP="00D36120">
      <w:pPr>
        <w:pStyle w:val="Perusteksti"/>
        <w:ind w:left="720" w:hanging="720"/>
        <w:rPr>
          <w:lang w:val="en-US"/>
        </w:rPr>
      </w:pPr>
      <w:r w:rsidRPr="00D36120">
        <w:rPr>
          <w:lang w:val="en-US"/>
        </w:rPr>
        <w:t>7</w:t>
      </w:r>
      <w:r>
        <w:rPr>
          <w:lang w:val="en-US"/>
        </w:rPr>
        <w:t>.</w:t>
      </w:r>
      <w:r>
        <w:rPr>
          <w:lang w:val="en-US"/>
        </w:rPr>
        <w:tab/>
        <w:t xml:space="preserve">{How to cite} </w:t>
      </w:r>
      <w:r w:rsidRPr="00647879">
        <w:rPr>
          <w:lang w:val="en-US"/>
        </w:rPr>
        <w:t>https://www.scratchapixel.com/lessons/3d-basic-rendering/perspective-and-orthographic-projection-matrix/opengl-perspective-projection-matrix.html</w:t>
      </w:r>
    </w:p>
    <w:p w14:paraId="7AB932EB" w14:textId="519D03B8" w:rsidR="00127222" w:rsidRPr="00180275" w:rsidRDefault="00D36120" w:rsidP="00127222">
      <w:pPr>
        <w:pStyle w:val="Perusteksti"/>
        <w:ind w:left="720" w:hanging="720"/>
      </w:pPr>
      <w:r>
        <w:rPr>
          <w:lang w:val="en-US"/>
        </w:rPr>
        <w:t>8</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26" w:history="1">
        <w:r w:rsidR="00127222" w:rsidRPr="00180275">
          <w:rPr>
            <w:rStyle w:val="Hyperlink"/>
          </w:rPr>
          <w:t>https://learn.mcrosoft.com/en-us/windows/console/</w:t>
        </w:r>
      </w:hyperlink>
    </w:p>
    <w:p w14:paraId="3F744BC1" w14:textId="1DECCF48" w:rsidR="00127222" w:rsidRDefault="00127222" w:rsidP="00127222">
      <w:pPr>
        <w:pStyle w:val="Perusteksti"/>
        <w:ind w:left="720" w:hanging="720"/>
        <w:rPr>
          <w:lang w:val="en-US"/>
        </w:rPr>
      </w:pPr>
      <w:r w:rsidRPr="00180275">
        <w:t>9.</w:t>
      </w:r>
      <w:r w:rsidRPr="00180275">
        <w:tab/>
        <w:t xml:space="preserve">Simo Määttä. </w:t>
      </w:r>
      <w:r>
        <w:rPr>
          <w:lang w:val="en-US"/>
        </w:rPr>
        <w:t>21.11.24. Personal Lecture.</w:t>
      </w:r>
    </w:p>
    <w:p w14:paraId="5FE5B40D" w14:textId="04FB8043" w:rsidR="004C5E17" w:rsidRPr="001B7717" w:rsidRDefault="004C5E17" w:rsidP="00127222">
      <w:pPr>
        <w:pStyle w:val="Perusteksti"/>
        <w:ind w:left="720" w:hanging="720"/>
        <w:rPr>
          <w:lang w:val="en-US"/>
        </w:rPr>
        <w:sectPr w:rsidR="004C5E17" w:rsidRPr="001B7717" w:rsidSect="001B5B86">
          <w:headerReference w:type="first" r:id="rId27"/>
          <w:pgSz w:w="11906" w:h="16838" w:code="9"/>
          <w:pgMar w:top="1134" w:right="851" w:bottom="1418" w:left="2438" w:header="709" w:footer="709" w:gutter="0"/>
          <w:pgNumType w:start="1"/>
          <w:cols w:space="708"/>
          <w:formProt w:val="0"/>
          <w:titlePg/>
          <w:docGrid w:linePitch="360"/>
        </w:sectPr>
      </w:pPr>
      <w:r>
        <w:rPr>
          <w:lang w:val="en-US"/>
        </w:rPr>
        <w:t>{How to cite glm source</w:t>
      </w:r>
    </w:p>
    <w:p w14:paraId="3532771C" w14:textId="77777777" w:rsidR="007E5028" w:rsidRPr="001B1D0E" w:rsidRDefault="007E5028" w:rsidP="00853CDE">
      <w:pPr>
        <w:pStyle w:val="Perusteksti"/>
        <w:rPr>
          <w:lang w:val="en-US"/>
        </w:rPr>
        <w:sectPr w:rsidR="007E5028" w:rsidRPr="001B1D0E" w:rsidSect="001B5B86">
          <w:headerReference w:type="default" r:id="rId28"/>
          <w:headerReference w:type="first" r:id="rId29"/>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30"/>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C794D" w14:textId="77777777" w:rsidR="00B36AD8" w:rsidRDefault="00B36AD8">
      <w:r>
        <w:separator/>
      </w:r>
    </w:p>
  </w:endnote>
  <w:endnote w:type="continuationSeparator" w:id="0">
    <w:p w14:paraId="5485BB2F" w14:textId="77777777" w:rsidR="00B36AD8" w:rsidRDefault="00B36A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F4805" w14:textId="77777777" w:rsidR="00B36AD8" w:rsidRDefault="00B36AD8">
      <w:r>
        <w:separator/>
      </w:r>
    </w:p>
  </w:footnote>
  <w:footnote w:type="continuationSeparator" w:id="0">
    <w:p w14:paraId="090876DD" w14:textId="77777777" w:rsidR="00B36AD8" w:rsidRDefault="00B36A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3"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5"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0"/>
  </w:num>
  <w:num w:numId="2" w16cid:durableId="650672034">
    <w:abstractNumId w:val="30"/>
  </w:num>
  <w:num w:numId="3" w16cid:durableId="1878472368">
    <w:abstractNumId w:val="30"/>
  </w:num>
  <w:num w:numId="4" w16cid:durableId="1271938782">
    <w:abstractNumId w:val="11"/>
  </w:num>
  <w:num w:numId="5" w16cid:durableId="1493177419">
    <w:abstractNumId w:val="29"/>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6"/>
  </w:num>
  <w:num w:numId="19" w16cid:durableId="644315303">
    <w:abstractNumId w:val="10"/>
  </w:num>
  <w:num w:numId="20" w16cid:durableId="256594336">
    <w:abstractNumId w:val="23"/>
  </w:num>
  <w:num w:numId="21" w16cid:durableId="594246549">
    <w:abstractNumId w:val="15"/>
  </w:num>
  <w:num w:numId="22" w16cid:durableId="699009390">
    <w:abstractNumId w:val="30"/>
  </w:num>
  <w:num w:numId="23" w16cid:durableId="348485479">
    <w:abstractNumId w:val="30"/>
  </w:num>
  <w:num w:numId="24" w16cid:durableId="1421101444">
    <w:abstractNumId w:val="30"/>
  </w:num>
  <w:num w:numId="25" w16cid:durableId="2136484659">
    <w:abstractNumId w:val="21"/>
  </w:num>
  <w:num w:numId="26" w16cid:durableId="498276108">
    <w:abstractNumId w:val="30"/>
  </w:num>
  <w:num w:numId="27" w16cid:durableId="1925844864">
    <w:abstractNumId w:val="30"/>
  </w:num>
  <w:num w:numId="28" w16cid:durableId="1489513217">
    <w:abstractNumId w:val="30"/>
  </w:num>
  <w:num w:numId="29" w16cid:durableId="601231009">
    <w:abstractNumId w:val="25"/>
  </w:num>
  <w:num w:numId="30" w16cid:durableId="193427584">
    <w:abstractNumId w:val="19"/>
  </w:num>
  <w:num w:numId="31" w16cid:durableId="293949985">
    <w:abstractNumId w:val="12"/>
  </w:num>
  <w:num w:numId="32" w16cid:durableId="382560612">
    <w:abstractNumId w:val="35"/>
  </w:num>
  <w:num w:numId="33" w16cid:durableId="2028479018">
    <w:abstractNumId w:val="31"/>
  </w:num>
  <w:num w:numId="34" w16cid:durableId="2089695674">
    <w:abstractNumId w:val="24"/>
  </w:num>
  <w:num w:numId="35" w16cid:durableId="1946885369">
    <w:abstractNumId w:val="22"/>
  </w:num>
  <w:num w:numId="36" w16cid:durableId="967470259">
    <w:abstractNumId w:val="28"/>
  </w:num>
  <w:num w:numId="37" w16cid:durableId="330914243">
    <w:abstractNumId w:val="34"/>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3"/>
  </w:num>
  <w:num w:numId="45" w16cid:durableId="448166780">
    <w:abstractNumId w:val="27"/>
  </w:num>
  <w:num w:numId="46" w16cid:durableId="13266637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593B"/>
    <w:rsid w:val="00006FA9"/>
    <w:rsid w:val="00010202"/>
    <w:rsid w:val="00012614"/>
    <w:rsid w:val="00014AF6"/>
    <w:rsid w:val="00015DD9"/>
    <w:rsid w:val="00020862"/>
    <w:rsid w:val="0002425A"/>
    <w:rsid w:val="000244F1"/>
    <w:rsid w:val="00025559"/>
    <w:rsid w:val="00027319"/>
    <w:rsid w:val="000307ED"/>
    <w:rsid w:val="00030E8E"/>
    <w:rsid w:val="00031256"/>
    <w:rsid w:val="0003628F"/>
    <w:rsid w:val="0003705A"/>
    <w:rsid w:val="00051BCC"/>
    <w:rsid w:val="000526CF"/>
    <w:rsid w:val="00052EEE"/>
    <w:rsid w:val="0005333A"/>
    <w:rsid w:val="000557F6"/>
    <w:rsid w:val="00057455"/>
    <w:rsid w:val="000653B4"/>
    <w:rsid w:val="00067A76"/>
    <w:rsid w:val="00067E2B"/>
    <w:rsid w:val="0007173C"/>
    <w:rsid w:val="00072EA1"/>
    <w:rsid w:val="000740A7"/>
    <w:rsid w:val="00074B9F"/>
    <w:rsid w:val="00081EE0"/>
    <w:rsid w:val="00082DDC"/>
    <w:rsid w:val="0008638D"/>
    <w:rsid w:val="00086A29"/>
    <w:rsid w:val="00087306"/>
    <w:rsid w:val="00087EB6"/>
    <w:rsid w:val="00095369"/>
    <w:rsid w:val="00095B1B"/>
    <w:rsid w:val="00095DE9"/>
    <w:rsid w:val="00097FB7"/>
    <w:rsid w:val="000A2535"/>
    <w:rsid w:val="000A41C6"/>
    <w:rsid w:val="000A47C9"/>
    <w:rsid w:val="000A5835"/>
    <w:rsid w:val="000A7E08"/>
    <w:rsid w:val="000B16BA"/>
    <w:rsid w:val="000B29BA"/>
    <w:rsid w:val="000B38C6"/>
    <w:rsid w:val="000B391C"/>
    <w:rsid w:val="000B42EA"/>
    <w:rsid w:val="000B447E"/>
    <w:rsid w:val="000B4FF6"/>
    <w:rsid w:val="000B5532"/>
    <w:rsid w:val="000B5788"/>
    <w:rsid w:val="000B62E3"/>
    <w:rsid w:val="000C0778"/>
    <w:rsid w:val="000C2C44"/>
    <w:rsid w:val="000C3A6D"/>
    <w:rsid w:val="000C4496"/>
    <w:rsid w:val="000C65FF"/>
    <w:rsid w:val="000C7A42"/>
    <w:rsid w:val="000D0560"/>
    <w:rsid w:val="000D1133"/>
    <w:rsid w:val="000D31F4"/>
    <w:rsid w:val="000D58C6"/>
    <w:rsid w:val="000D5E85"/>
    <w:rsid w:val="000D6B3C"/>
    <w:rsid w:val="000D6BBA"/>
    <w:rsid w:val="000E0B1D"/>
    <w:rsid w:val="000E7AEB"/>
    <w:rsid w:val="000F0BE5"/>
    <w:rsid w:val="000F170E"/>
    <w:rsid w:val="000F23A4"/>
    <w:rsid w:val="000F32C2"/>
    <w:rsid w:val="000F42EA"/>
    <w:rsid w:val="000F4441"/>
    <w:rsid w:val="000F73F6"/>
    <w:rsid w:val="00100D40"/>
    <w:rsid w:val="00102454"/>
    <w:rsid w:val="00105BA6"/>
    <w:rsid w:val="001064AD"/>
    <w:rsid w:val="001067C9"/>
    <w:rsid w:val="0010749A"/>
    <w:rsid w:val="001117EF"/>
    <w:rsid w:val="0011340E"/>
    <w:rsid w:val="00115947"/>
    <w:rsid w:val="00115E79"/>
    <w:rsid w:val="00116256"/>
    <w:rsid w:val="001228DB"/>
    <w:rsid w:val="0012370C"/>
    <w:rsid w:val="00127222"/>
    <w:rsid w:val="001331AD"/>
    <w:rsid w:val="00134C73"/>
    <w:rsid w:val="00135772"/>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0275"/>
    <w:rsid w:val="00182B54"/>
    <w:rsid w:val="00183AEC"/>
    <w:rsid w:val="00183FDF"/>
    <w:rsid w:val="0018603B"/>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3F6B"/>
    <w:rsid w:val="001B5B86"/>
    <w:rsid w:val="001B7717"/>
    <w:rsid w:val="001B7B07"/>
    <w:rsid w:val="001C09AE"/>
    <w:rsid w:val="001C0C0F"/>
    <w:rsid w:val="001C2BD4"/>
    <w:rsid w:val="001C5C21"/>
    <w:rsid w:val="001C7B14"/>
    <w:rsid w:val="001D0FAE"/>
    <w:rsid w:val="001D18C8"/>
    <w:rsid w:val="001D24CF"/>
    <w:rsid w:val="001E15B4"/>
    <w:rsid w:val="001E4B65"/>
    <w:rsid w:val="001E6600"/>
    <w:rsid w:val="001F0036"/>
    <w:rsid w:val="001F09F7"/>
    <w:rsid w:val="001F1ACC"/>
    <w:rsid w:val="001F5E90"/>
    <w:rsid w:val="001F7083"/>
    <w:rsid w:val="001F72F1"/>
    <w:rsid w:val="001F7B9B"/>
    <w:rsid w:val="00200E08"/>
    <w:rsid w:val="00204481"/>
    <w:rsid w:val="0020475B"/>
    <w:rsid w:val="002067EF"/>
    <w:rsid w:val="0020733C"/>
    <w:rsid w:val="00211365"/>
    <w:rsid w:val="00212C53"/>
    <w:rsid w:val="00213951"/>
    <w:rsid w:val="0021421C"/>
    <w:rsid w:val="00214EFF"/>
    <w:rsid w:val="002168C2"/>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536C"/>
    <w:rsid w:val="002771CF"/>
    <w:rsid w:val="00280692"/>
    <w:rsid w:val="00282D50"/>
    <w:rsid w:val="00293F58"/>
    <w:rsid w:val="00295145"/>
    <w:rsid w:val="002A0F31"/>
    <w:rsid w:val="002A39E9"/>
    <w:rsid w:val="002A503A"/>
    <w:rsid w:val="002A5181"/>
    <w:rsid w:val="002A51B8"/>
    <w:rsid w:val="002A5698"/>
    <w:rsid w:val="002A72F5"/>
    <w:rsid w:val="002B3B62"/>
    <w:rsid w:val="002B52A8"/>
    <w:rsid w:val="002B5E4A"/>
    <w:rsid w:val="002B76B6"/>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205B"/>
    <w:rsid w:val="002F39D5"/>
    <w:rsid w:val="002F52AA"/>
    <w:rsid w:val="002F5881"/>
    <w:rsid w:val="002F7A35"/>
    <w:rsid w:val="00301A86"/>
    <w:rsid w:val="00301BDD"/>
    <w:rsid w:val="00302CBF"/>
    <w:rsid w:val="00305191"/>
    <w:rsid w:val="003052AA"/>
    <w:rsid w:val="003076BC"/>
    <w:rsid w:val="00310983"/>
    <w:rsid w:val="00310B46"/>
    <w:rsid w:val="00312540"/>
    <w:rsid w:val="00312D91"/>
    <w:rsid w:val="0031364B"/>
    <w:rsid w:val="00313AB9"/>
    <w:rsid w:val="003177ED"/>
    <w:rsid w:val="00317BDA"/>
    <w:rsid w:val="00320A98"/>
    <w:rsid w:val="00321675"/>
    <w:rsid w:val="00321914"/>
    <w:rsid w:val="0032325B"/>
    <w:rsid w:val="00324343"/>
    <w:rsid w:val="0032555E"/>
    <w:rsid w:val="003270B5"/>
    <w:rsid w:val="00327EBE"/>
    <w:rsid w:val="003352D9"/>
    <w:rsid w:val="00340A2E"/>
    <w:rsid w:val="003420C9"/>
    <w:rsid w:val="00343DD8"/>
    <w:rsid w:val="003442CA"/>
    <w:rsid w:val="00344D33"/>
    <w:rsid w:val="00345323"/>
    <w:rsid w:val="003456EF"/>
    <w:rsid w:val="0034574B"/>
    <w:rsid w:val="003461B3"/>
    <w:rsid w:val="00347A7E"/>
    <w:rsid w:val="00347BCC"/>
    <w:rsid w:val="00350417"/>
    <w:rsid w:val="00351B84"/>
    <w:rsid w:val="00351C2F"/>
    <w:rsid w:val="003553B2"/>
    <w:rsid w:val="003578A9"/>
    <w:rsid w:val="003605D0"/>
    <w:rsid w:val="00360606"/>
    <w:rsid w:val="003608FD"/>
    <w:rsid w:val="0036250D"/>
    <w:rsid w:val="003627DB"/>
    <w:rsid w:val="00362E42"/>
    <w:rsid w:val="00363271"/>
    <w:rsid w:val="00367326"/>
    <w:rsid w:val="00370AC0"/>
    <w:rsid w:val="003725EE"/>
    <w:rsid w:val="003756FB"/>
    <w:rsid w:val="00376516"/>
    <w:rsid w:val="00377133"/>
    <w:rsid w:val="0037770C"/>
    <w:rsid w:val="00377E1C"/>
    <w:rsid w:val="00381B5A"/>
    <w:rsid w:val="00382782"/>
    <w:rsid w:val="003833F7"/>
    <w:rsid w:val="003856D0"/>
    <w:rsid w:val="00385D24"/>
    <w:rsid w:val="00385E24"/>
    <w:rsid w:val="003877BF"/>
    <w:rsid w:val="0039001B"/>
    <w:rsid w:val="003915BA"/>
    <w:rsid w:val="00393739"/>
    <w:rsid w:val="00393ACD"/>
    <w:rsid w:val="00393B93"/>
    <w:rsid w:val="00396692"/>
    <w:rsid w:val="00397144"/>
    <w:rsid w:val="0039737E"/>
    <w:rsid w:val="00397D2F"/>
    <w:rsid w:val="003A1DF1"/>
    <w:rsid w:val="003A207D"/>
    <w:rsid w:val="003A4038"/>
    <w:rsid w:val="003A4605"/>
    <w:rsid w:val="003A4FFE"/>
    <w:rsid w:val="003A5559"/>
    <w:rsid w:val="003A6312"/>
    <w:rsid w:val="003A6578"/>
    <w:rsid w:val="003A683A"/>
    <w:rsid w:val="003B317A"/>
    <w:rsid w:val="003B3C86"/>
    <w:rsid w:val="003B52B0"/>
    <w:rsid w:val="003B6D4D"/>
    <w:rsid w:val="003B764F"/>
    <w:rsid w:val="003C2495"/>
    <w:rsid w:val="003C2E1B"/>
    <w:rsid w:val="003C451F"/>
    <w:rsid w:val="003C4D8E"/>
    <w:rsid w:val="003C51AF"/>
    <w:rsid w:val="003D061E"/>
    <w:rsid w:val="003D09A7"/>
    <w:rsid w:val="003D1D38"/>
    <w:rsid w:val="003D2076"/>
    <w:rsid w:val="003D39A5"/>
    <w:rsid w:val="003D4C57"/>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73E1"/>
    <w:rsid w:val="00427A6A"/>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47921"/>
    <w:rsid w:val="00450EA4"/>
    <w:rsid w:val="00452074"/>
    <w:rsid w:val="00454174"/>
    <w:rsid w:val="00454FA3"/>
    <w:rsid w:val="00455F9C"/>
    <w:rsid w:val="00460D6A"/>
    <w:rsid w:val="00461EC7"/>
    <w:rsid w:val="0046210D"/>
    <w:rsid w:val="00462E3E"/>
    <w:rsid w:val="004652FA"/>
    <w:rsid w:val="00466CE0"/>
    <w:rsid w:val="00467E27"/>
    <w:rsid w:val="0047092A"/>
    <w:rsid w:val="00472AA9"/>
    <w:rsid w:val="00474449"/>
    <w:rsid w:val="00474C7C"/>
    <w:rsid w:val="00475D9F"/>
    <w:rsid w:val="00475E0F"/>
    <w:rsid w:val="00476828"/>
    <w:rsid w:val="0047724F"/>
    <w:rsid w:val="00483055"/>
    <w:rsid w:val="00483553"/>
    <w:rsid w:val="00483772"/>
    <w:rsid w:val="00483C50"/>
    <w:rsid w:val="00485299"/>
    <w:rsid w:val="00485519"/>
    <w:rsid w:val="0048631F"/>
    <w:rsid w:val="004865A9"/>
    <w:rsid w:val="00491AA6"/>
    <w:rsid w:val="0049754A"/>
    <w:rsid w:val="004979FB"/>
    <w:rsid w:val="00497D6B"/>
    <w:rsid w:val="004A0268"/>
    <w:rsid w:val="004A1456"/>
    <w:rsid w:val="004A1C58"/>
    <w:rsid w:val="004B05D8"/>
    <w:rsid w:val="004B0761"/>
    <w:rsid w:val="004B398E"/>
    <w:rsid w:val="004C13FF"/>
    <w:rsid w:val="004C2ED1"/>
    <w:rsid w:val="004C3219"/>
    <w:rsid w:val="004C4E98"/>
    <w:rsid w:val="004C5B76"/>
    <w:rsid w:val="004C5E17"/>
    <w:rsid w:val="004C65F3"/>
    <w:rsid w:val="004D1080"/>
    <w:rsid w:val="004D4262"/>
    <w:rsid w:val="004D565C"/>
    <w:rsid w:val="004D6612"/>
    <w:rsid w:val="004D6A21"/>
    <w:rsid w:val="004E1DA7"/>
    <w:rsid w:val="004E267A"/>
    <w:rsid w:val="004E41F5"/>
    <w:rsid w:val="004E4D6E"/>
    <w:rsid w:val="004E625A"/>
    <w:rsid w:val="004E6B97"/>
    <w:rsid w:val="004E7B8B"/>
    <w:rsid w:val="004F2F26"/>
    <w:rsid w:val="004F5105"/>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47C57"/>
    <w:rsid w:val="00550887"/>
    <w:rsid w:val="005514B4"/>
    <w:rsid w:val="005544C1"/>
    <w:rsid w:val="00554AD5"/>
    <w:rsid w:val="005555A0"/>
    <w:rsid w:val="005555B7"/>
    <w:rsid w:val="0055609D"/>
    <w:rsid w:val="00560D58"/>
    <w:rsid w:val="00561444"/>
    <w:rsid w:val="005649EC"/>
    <w:rsid w:val="0056773B"/>
    <w:rsid w:val="005705B1"/>
    <w:rsid w:val="005762DE"/>
    <w:rsid w:val="0057681C"/>
    <w:rsid w:val="00580CFE"/>
    <w:rsid w:val="005829CA"/>
    <w:rsid w:val="00584A26"/>
    <w:rsid w:val="00586157"/>
    <w:rsid w:val="00586933"/>
    <w:rsid w:val="005943D9"/>
    <w:rsid w:val="0059544E"/>
    <w:rsid w:val="005971F2"/>
    <w:rsid w:val="00597417"/>
    <w:rsid w:val="005A21EA"/>
    <w:rsid w:val="005A695A"/>
    <w:rsid w:val="005A6B66"/>
    <w:rsid w:val="005A7988"/>
    <w:rsid w:val="005B6BFB"/>
    <w:rsid w:val="005B75E5"/>
    <w:rsid w:val="005C0E42"/>
    <w:rsid w:val="005C11C6"/>
    <w:rsid w:val="005C13C4"/>
    <w:rsid w:val="005C1F99"/>
    <w:rsid w:val="005C20D8"/>
    <w:rsid w:val="005C2578"/>
    <w:rsid w:val="005C3DA3"/>
    <w:rsid w:val="005C3E35"/>
    <w:rsid w:val="005C406B"/>
    <w:rsid w:val="005C4F23"/>
    <w:rsid w:val="005C5583"/>
    <w:rsid w:val="005C5987"/>
    <w:rsid w:val="005C60F5"/>
    <w:rsid w:val="005C7637"/>
    <w:rsid w:val="005C7D70"/>
    <w:rsid w:val="005D0328"/>
    <w:rsid w:val="005D07B6"/>
    <w:rsid w:val="005D0AA8"/>
    <w:rsid w:val="005D1083"/>
    <w:rsid w:val="005D26C1"/>
    <w:rsid w:val="005D62CC"/>
    <w:rsid w:val="005E4409"/>
    <w:rsid w:val="005E4ABA"/>
    <w:rsid w:val="005E72C3"/>
    <w:rsid w:val="005F1B5A"/>
    <w:rsid w:val="005F34AC"/>
    <w:rsid w:val="005F59D7"/>
    <w:rsid w:val="005F636D"/>
    <w:rsid w:val="00601352"/>
    <w:rsid w:val="006057A1"/>
    <w:rsid w:val="00607E58"/>
    <w:rsid w:val="006102F7"/>
    <w:rsid w:val="006103BE"/>
    <w:rsid w:val="006103E3"/>
    <w:rsid w:val="006104BB"/>
    <w:rsid w:val="00610D8D"/>
    <w:rsid w:val="00611DE6"/>
    <w:rsid w:val="006122B6"/>
    <w:rsid w:val="00616AB0"/>
    <w:rsid w:val="00616CA1"/>
    <w:rsid w:val="00617F92"/>
    <w:rsid w:val="00620593"/>
    <w:rsid w:val="00620B3A"/>
    <w:rsid w:val="00620CB1"/>
    <w:rsid w:val="006210CF"/>
    <w:rsid w:val="00625223"/>
    <w:rsid w:val="00625FF4"/>
    <w:rsid w:val="00631120"/>
    <w:rsid w:val="006328F8"/>
    <w:rsid w:val="0064233F"/>
    <w:rsid w:val="0064352D"/>
    <w:rsid w:val="006442BA"/>
    <w:rsid w:val="006459AE"/>
    <w:rsid w:val="00647879"/>
    <w:rsid w:val="00650118"/>
    <w:rsid w:val="00650F59"/>
    <w:rsid w:val="006525C7"/>
    <w:rsid w:val="006540AB"/>
    <w:rsid w:val="00654250"/>
    <w:rsid w:val="006551B7"/>
    <w:rsid w:val="00656056"/>
    <w:rsid w:val="00656D4D"/>
    <w:rsid w:val="006610FF"/>
    <w:rsid w:val="00662BDF"/>
    <w:rsid w:val="00663FD3"/>
    <w:rsid w:val="006658BB"/>
    <w:rsid w:val="00667855"/>
    <w:rsid w:val="00671B8F"/>
    <w:rsid w:val="00671D04"/>
    <w:rsid w:val="00673439"/>
    <w:rsid w:val="0067362B"/>
    <w:rsid w:val="0067375E"/>
    <w:rsid w:val="00676DA2"/>
    <w:rsid w:val="0068109C"/>
    <w:rsid w:val="00683879"/>
    <w:rsid w:val="00686767"/>
    <w:rsid w:val="0069034D"/>
    <w:rsid w:val="00692030"/>
    <w:rsid w:val="0069519F"/>
    <w:rsid w:val="006954A4"/>
    <w:rsid w:val="00696F62"/>
    <w:rsid w:val="006A0AD3"/>
    <w:rsid w:val="006A1090"/>
    <w:rsid w:val="006A1790"/>
    <w:rsid w:val="006A52C1"/>
    <w:rsid w:val="006A68D0"/>
    <w:rsid w:val="006A745A"/>
    <w:rsid w:val="006A783E"/>
    <w:rsid w:val="006A7EAD"/>
    <w:rsid w:val="006B1553"/>
    <w:rsid w:val="006B42E0"/>
    <w:rsid w:val="006B5E34"/>
    <w:rsid w:val="006B6ED2"/>
    <w:rsid w:val="006B7BD8"/>
    <w:rsid w:val="006C4C10"/>
    <w:rsid w:val="006C6384"/>
    <w:rsid w:val="006C733F"/>
    <w:rsid w:val="006C7AA4"/>
    <w:rsid w:val="006D0A91"/>
    <w:rsid w:val="006E1FE3"/>
    <w:rsid w:val="006E43ED"/>
    <w:rsid w:val="006E4E89"/>
    <w:rsid w:val="006E6338"/>
    <w:rsid w:val="006E7A3E"/>
    <w:rsid w:val="006E7E1C"/>
    <w:rsid w:val="006F12F4"/>
    <w:rsid w:val="006F354E"/>
    <w:rsid w:val="006F5F7B"/>
    <w:rsid w:val="00703B20"/>
    <w:rsid w:val="00703D91"/>
    <w:rsid w:val="007046DD"/>
    <w:rsid w:val="007053D4"/>
    <w:rsid w:val="00706112"/>
    <w:rsid w:val="00707C93"/>
    <w:rsid w:val="00710C57"/>
    <w:rsid w:val="00712149"/>
    <w:rsid w:val="0071216D"/>
    <w:rsid w:val="007151FF"/>
    <w:rsid w:val="00716B2D"/>
    <w:rsid w:val="007177B4"/>
    <w:rsid w:val="00720B40"/>
    <w:rsid w:val="0072439E"/>
    <w:rsid w:val="007267BC"/>
    <w:rsid w:val="00731075"/>
    <w:rsid w:val="00732345"/>
    <w:rsid w:val="0073411E"/>
    <w:rsid w:val="00734DA9"/>
    <w:rsid w:val="0073698F"/>
    <w:rsid w:val="007370EE"/>
    <w:rsid w:val="00737395"/>
    <w:rsid w:val="00737618"/>
    <w:rsid w:val="0074119B"/>
    <w:rsid w:val="0074163B"/>
    <w:rsid w:val="00743681"/>
    <w:rsid w:val="00744640"/>
    <w:rsid w:val="00744A53"/>
    <w:rsid w:val="00744B8F"/>
    <w:rsid w:val="00745B86"/>
    <w:rsid w:val="00746CE2"/>
    <w:rsid w:val="007509FC"/>
    <w:rsid w:val="00750B97"/>
    <w:rsid w:val="00750F19"/>
    <w:rsid w:val="007518A2"/>
    <w:rsid w:val="00751EFE"/>
    <w:rsid w:val="007530F9"/>
    <w:rsid w:val="0075418B"/>
    <w:rsid w:val="00754CE2"/>
    <w:rsid w:val="00755243"/>
    <w:rsid w:val="00755881"/>
    <w:rsid w:val="00756185"/>
    <w:rsid w:val="00756DCF"/>
    <w:rsid w:val="00757813"/>
    <w:rsid w:val="007634BE"/>
    <w:rsid w:val="007647BA"/>
    <w:rsid w:val="00765A75"/>
    <w:rsid w:val="00766938"/>
    <w:rsid w:val="00771BA7"/>
    <w:rsid w:val="00772B5F"/>
    <w:rsid w:val="007737A2"/>
    <w:rsid w:val="007751F5"/>
    <w:rsid w:val="00775F94"/>
    <w:rsid w:val="0077795B"/>
    <w:rsid w:val="00777AB5"/>
    <w:rsid w:val="00777CBC"/>
    <w:rsid w:val="007829D9"/>
    <w:rsid w:val="00784211"/>
    <w:rsid w:val="00790AE1"/>
    <w:rsid w:val="00793116"/>
    <w:rsid w:val="00793B54"/>
    <w:rsid w:val="00795673"/>
    <w:rsid w:val="0079574E"/>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5D27"/>
    <w:rsid w:val="007E6930"/>
    <w:rsid w:val="007F3343"/>
    <w:rsid w:val="007F5D66"/>
    <w:rsid w:val="007F69AD"/>
    <w:rsid w:val="007F7EE3"/>
    <w:rsid w:val="00800B23"/>
    <w:rsid w:val="00801416"/>
    <w:rsid w:val="00804B48"/>
    <w:rsid w:val="008051E8"/>
    <w:rsid w:val="0080654F"/>
    <w:rsid w:val="00812BB0"/>
    <w:rsid w:val="00816176"/>
    <w:rsid w:val="0081699D"/>
    <w:rsid w:val="00817784"/>
    <w:rsid w:val="008202BB"/>
    <w:rsid w:val="00820747"/>
    <w:rsid w:val="008224E7"/>
    <w:rsid w:val="00823646"/>
    <w:rsid w:val="0082433A"/>
    <w:rsid w:val="00824655"/>
    <w:rsid w:val="008275A3"/>
    <w:rsid w:val="0083093F"/>
    <w:rsid w:val="008316E4"/>
    <w:rsid w:val="0083182E"/>
    <w:rsid w:val="0083660D"/>
    <w:rsid w:val="00837D38"/>
    <w:rsid w:val="008406AD"/>
    <w:rsid w:val="008411C1"/>
    <w:rsid w:val="00843B9F"/>
    <w:rsid w:val="00843D34"/>
    <w:rsid w:val="00844BEC"/>
    <w:rsid w:val="00846399"/>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653A"/>
    <w:rsid w:val="00876762"/>
    <w:rsid w:val="008806C0"/>
    <w:rsid w:val="008811C5"/>
    <w:rsid w:val="00881E14"/>
    <w:rsid w:val="00883342"/>
    <w:rsid w:val="00884914"/>
    <w:rsid w:val="00885941"/>
    <w:rsid w:val="00886E0F"/>
    <w:rsid w:val="00887577"/>
    <w:rsid w:val="00892A39"/>
    <w:rsid w:val="00895A04"/>
    <w:rsid w:val="00895FE4"/>
    <w:rsid w:val="0089664E"/>
    <w:rsid w:val="008A0B81"/>
    <w:rsid w:val="008A123E"/>
    <w:rsid w:val="008A2002"/>
    <w:rsid w:val="008A429E"/>
    <w:rsid w:val="008A534B"/>
    <w:rsid w:val="008A53A5"/>
    <w:rsid w:val="008A5DA2"/>
    <w:rsid w:val="008A6CEE"/>
    <w:rsid w:val="008A6D64"/>
    <w:rsid w:val="008B0BE3"/>
    <w:rsid w:val="008B563F"/>
    <w:rsid w:val="008B741A"/>
    <w:rsid w:val="008C3AD7"/>
    <w:rsid w:val="008C4BDB"/>
    <w:rsid w:val="008C5C5D"/>
    <w:rsid w:val="008C736E"/>
    <w:rsid w:val="008D0E0A"/>
    <w:rsid w:val="008D1634"/>
    <w:rsid w:val="008D1C31"/>
    <w:rsid w:val="008D2F5D"/>
    <w:rsid w:val="008D42F0"/>
    <w:rsid w:val="008D71CF"/>
    <w:rsid w:val="008E38A2"/>
    <w:rsid w:val="008E3D2F"/>
    <w:rsid w:val="008E3FB4"/>
    <w:rsid w:val="008E4918"/>
    <w:rsid w:val="008E5F49"/>
    <w:rsid w:val="008E74B1"/>
    <w:rsid w:val="008E75D2"/>
    <w:rsid w:val="008F45A2"/>
    <w:rsid w:val="008F6115"/>
    <w:rsid w:val="008F7A1D"/>
    <w:rsid w:val="00901EFA"/>
    <w:rsid w:val="0090413D"/>
    <w:rsid w:val="00904D1A"/>
    <w:rsid w:val="00910983"/>
    <w:rsid w:val="00910C6F"/>
    <w:rsid w:val="00911A22"/>
    <w:rsid w:val="00912A8A"/>
    <w:rsid w:val="009147C1"/>
    <w:rsid w:val="00917920"/>
    <w:rsid w:val="0092061F"/>
    <w:rsid w:val="0092185F"/>
    <w:rsid w:val="00923741"/>
    <w:rsid w:val="0092599C"/>
    <w:rsid w:val="00927101"/>
    <w:rsid w:val="00930C2D"/>
    <w:rsid w:val="0093113E"/>
    <w:rsid w:val="00931D0C"/>
    <w:rsid w:val="00932D9C"/>
    <w:rsid w:val="00932FF9"/>
    <w:rsid w:val="00933A40"/>
    <w:rsid w:val="0093458F"/>
    <w:rsid w:val="0093489E"/>
    <w:rsid w:val="00937344"/>
    <w:rsid w:val="009376AD"/>
    <w:rsid w:val="00943B04"/>
    <w:rsid w:val="00943D3D"/>
    <w:rsid w:val="0094699A"/>
    <w:rsid w:val="00953B6B"/>
    <w:rsid w:val="009546F8"/>
    <w:rsid w:val="00957A91"/>
    <w:rsid w:val="009602A9"/>
    <w:rsid w:val="00964BAC"/>
    <w:rsid w:val="00970512"/>
    <w:rsid w:val="0097208D"/>
    <w:rsid w:val="009735AB"/>
    <w:rsid w:val="00974CE6"/>
    <w:rsid w:val="00975147"/>
    <w:rsid w:val="009767E9"/>
    <w:rsid w:val="00976E9D"/>
    <w:rsid w:val="009810C7"/>
    <w:rsid w:val="00986575"/>
    <w:rsid w:val="009870A3"/>
    <w:rsid w:val="00990439"/>
    <w:rsid w:val="00994DC9"/>
    <w:rsid w:val="00995549"/>
    <w:rsid w:val="00995A91"/>
    <w:rsid w:val="00995E3D"/>
    <w:rsid w:val="009960F3"/>
    <w:rsid w:val="0099765B"/>
    <w:rsid w:val="009A1246"/>
    <w:rsid w:val="009A3996"/>
    <w:rsid w:val="009A3B28"/>
    <w:rsid w:val="009A4F1A"/>
    <w:rsid w:val="009A66D2"/>
    <w:rsid w:val="009A7479"/>
    <w:rsid w:val="009A7B24"/>
    <w:rsid w:val="009B0B93"/>
    <w:rsid w:val="009B149E"/>
    <w:rsid w:val="009B1D0E"/>
    <w:rsid w:val="009B238E"/>
    <w:rsid w:val="009B2E72"/>
    <w:rsid w:val="009B53A4"/>
    <w:rsid w:val="009B67F1"/>
    <w:rsid w:val="009B78B1"/>
    <w:rsid w:val="009B7AB8"/>
    <w:rsid w:val="009B7CEE"/>
    <w:rsid w:val="009C7767"/>
    <w:rsid w:val="009D3CF1"/>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A022EF"/>
    <w:rsid w:val="00A02F52"/>
    <w:rsid w:val="00A06A4E"/>
    <w:rsid w:val="00A07499"/>
    <w:rsid w:val="00A07833"/>
    <w:rsid w:val="00A10158"/>
    <w:rsid w:val="00A13FEC"/>
    <w:rsid w:val="00A176FE"/>
    <w:rsid w:val="00A17959"/>
    <w:rsid w:val="00A21566"/>
    <w:rsid w:val="00A22B07"/>
    <w:rsid w:val="00A240B7"/>
    <w:rsid w:val="00A2419E"/>
    <w:rsid w:val="00A260C4"/>
    <w:rsid w:val="00A273B1"/>
    <w:rsid w:val="00A30F61"/>
    <w:rsid w:val="00A30FA6"/>
    <w:rsid w:val="00A31099"/>
    <w:rsid w:val="00A32599"/>
    <w:rsid w:val="00A32D16"/>
    <w:rsid w:val="00A337C7"/>
    <w:rsid w:val="00A3459C"/>
    <w:rsid w:val="00A36DCB"/>
    <w:rsid w:val="00A3729F"/>
    <w:rsid w:val="00A44494"/>
    <w:rsid w:val="00A44AC3"/>
    <w:rsid w:val="00A4633A"/>
    <w:rsid w:val="00A50AA1"/>
    <w:rsid w:val="00A5194C"/>
    <w:rsid w:val="00A531C3"/>
    <w:rsid w:val="00A55046"/>
    <w:rsid w:val="00A554DC"/>
    <w:rsid w:val="00A55846"/>
    <w:rsid w:val="00A558DA"/>
    <w:rsid w:val="00A55C05"/>
    <w:rsid w:val="00A56277"/>
    <w:rsid w:val="00A56D2B"/>
    <w:rsid w:val="00A71411"/>
    <w:rsid w:val="00A71CFA"/>
    <w:rsid w:val="00A724D5"/>
    <w:rsid w:val="00A72CC8"/>
    <w:rsid w:val="00A74391"/>
    <w:rsid w:val="00A77453"/>
    <w:rsid w:val="00A81AE6"/>
    <w:rsid w:val="00A83226"/>
    <w:rsid w:val="00A83BA3"/>
    <w:rsid w:val="00A8472F"/>
    <w:rsid w:val="00A85F8C"/>
    <w:rsid w:val="00A867E9"/>
    <w:rsid w:val="00A90FFA"/>
    <w:rsid w:val="00A926F3"/>
    <w:rsid w:val="00A93EBE"/>
    <w:rsid w:val="00A95401"/>
    <w:rsid w:val="00A95A6F"/>
    <w:rsid w:val="00AA2C1F"/>
    <w:rsid w:val="00AA711A"/>
    <w:rsid w:val="00AA743B"/>
    <w:rsid w:val="00AB0D10"/>
    <w:rsid w:val="00AB114F"/>
    <w:rsid w:val="00AB133C"/>
    <w:rsid w:val="00AB2361"/>
    <w:rsid w:val="00AB5B9E"/>
    <w:rsid w:val="00AB67C4"/>
    <w:rsid w:val="00AB6A00"/>
    <w:rsid w:val="00AC1C25"/>
    <w:rsid w:val="00AC2786"/>
    <w:rsid w:val="00AC48B0"/>
    <w:rsid w:val="00AC4C76"/>
    <w:rsid w:val="00AC61C5"/>
    <w:rsid w:val="00AC6201"/>
    <w:rsid w:val="00AC7E80"/>
    <w:rsid w:val="00AD2E30"/>
    <w:rsid w:val="00AD33E7"/>
    <w:rsid w:val="00AD66DC"/>
    <w:rsid w:val="00AD73B9"/>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949"/>
    <w:rsid w:val="00B03BD9"/>
    <w:rsid w:val="00B03CDF"/>
    <w:rsid w:val="00B041EA"/>
    <w:rsid w:val="00B06F3D"/>
    <w:rsid w:val="00B128EF"/>
    <w:rsid w:val="00B134F5"/>
    <w:rsid w:val="00B141B4"/>
    <w:rsid w:val="00B1439D"/>
    <w:rsid w:val="00B15D4E"/>
    <w:rsid w:val="00B16A75"/>
    <w:rsid w:val="00B16DE0"/>
    <w:rsid w:val="00B1711A"/>
    <w:rsid w:val="00B21454"/>
    <w:rsid w:val="00B22668"/>
    <w:rsid w:val="00B226A7"/>
    <w:rsid w:val="00B22F8A"/>
    <w:rsid w:val="00B23690"/>
    <w:rsid w:val="00B27E49"/>
    <w:rsid w:val="00B30A75"/>
    <w:rsid w:val="00B32578"/>
    <w:rsid w:val="00B3331A"/>
    <w:rsid w:val="00B34464"/>
    <w:rsid w:val="00B35C07"/>
    <w:rsid w:val="00B36AD8"/>
    <w:rsid w:val="00B42374"/>
    <w:rsid w:val="00B46C3D"/>
    <w:rsid w:val="00B50778"/>
    <w:rsid w:val="00B50CE5"/>
    <w:rsid w:val="00B51BDD"/>
    <w:rsid w:val="00B51CF1"/>
    <w:rsid w:val="00B54918"/>
    <w:rsid w:val="00B560D5"/>
    <w:rsid w:val="00B56C53"/>
    <w:rsid w:val="00B60257"/>
    <w:rsid w:val="00B63C8A"/>
    <w:rsid w:val="00B6490A"/>
    <w:rsid w:val="00B65569"/>
    <w:rsid w:val="00B673A7"/>
    <w:rsid w:val="00B72B02"/>
    <w:rsid w:val="00B80871"/>
    <w:rsid w:val="00B82B66"/>
    <w:rsid w:val="00B84C00"/>
    <w:rsid w:val="00B85B9A"/>
    <w:rsid w:val="00B87F62"/>
    <w:rsid w:val="00B9146F"/>
    <w:rsid w:val="00B91D68"/>
    <w:rsid w:val="00B91F14"/>
    <w:rsid w:val="00B93995"/>
    <w:rsid w:val="00B94DA0"/>
    <w:rsid w:val="00B96582"/>
    <w:rsid w:val="00BA24F6"/>
    <w:rsid w:val="00BA4ED5"/>
    <w:rsid w:val="00BA5BA1"/>
    <w:rsid w:val="00BB0BF1"/>
    <w:rsid w:val="00BB15CB"/>
    <w:rsid w:val="00BB1BC1"/>
    <w:rsid w:val="00BB21E7"/>
    <w:rsid w:val="00BB2638"/>
    <w:rsid w:val="00BB2E89"/>
    <w:rsid w:val="00BB379C"/>
    <w:rsid w:val="00BB4530"/>
    <w:rsid w:val="00BB57FF"/>
    <w:rsid w:val="00BB6066"/>
    <w:rsid w:val="00BB7B41"/>
    <w:rsid w:val="00BC3FE4"/>
    <w:rsid w:val="00BC463E"/>
    <w:rsid w:val="00BC6042"/>
    <w:rsid w:val="00BC6EA3"/>
    <w:rsid w:val="00BD1195"/>
    <w:rsid w:val="00BD1F2F"/>
    <w:rsid w:val="00BD400E"/>
    <w:rsid w:val="00BD6559"/>
    <w:rsid w:val="00BD70B6"/>
    <w:rsid w:val="00BE0416"/>
    <w:rsid w:val="00BE1CB9"/>
    <w:rsid w:val="00BE3221"/>
    <w:rsid w:val="00BE3FD1"/>
    <w:rsid w:val="00BE4872"/>
    <w:rsid w:val="00BE5C47"/>
    <w:rsid w:val="00BE60DF"/>
    <w:rsid w:val="00BF14B7"/>
    <w:rsid w:val="00BF325E"/>
    <w:rsid w:val="00BF56EF"/>
    <w:rsid w:val="00BF6BA0"/>
    <w:rsid w:val="00BF7D38"/>
    <w:rsid w:val="00C034B5"/>
    <w:rsid w:val="00C12620"/>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A07"/>
    <w:rsid w:val="00C51F88"/>
    <w:rsid w:val="00C5240C"/>
    <w:rsid w:val="00C536C9"/>
    <w:rsid w:val="00C56EFE"/>
    <w:rsid w:val="00C61453"/>
    <w:rsid w:val="00C65314"/>
    <w:rsid w:val="00C669A1"/>
    <w:rsid w:val="00C676A3"/>
    <w:rsid w:val="00C7178B"/>
    <w:rsid w:val="00C72C9F"/>
    <w:rsid w:val="00C74D32"/>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F02"/>
    <w:rsid w:val="00CA4B00"/>
    <w:rsid w:val="00CA7DE6"/>
    <w:rsid w:val="00CA7E4A"/>
    <w:rsid w:val="00CB1DA2"/>
    <w:rsid w:val="00CB271E"/>
    <w:rsid w:val="00CB5213"/>
    <w:rsid w:val="00CB5F83"/>
    <w:rsid w:val="00CB6C88"/>
    <w:rsid w:val="00CB779A"/>
    <w:rsid w:val="00CC3A86"/>
    <w:rsid w:val="00CC3FF0"/>
    <w:rsid w:val="00CC4D23"/>
    <w:rsid w:val="00CC5443"/>
    <w:rsid w:val="00CC6998"/>
    <w:rsid w:val="00CC6A5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CF6F48"/>
    <w:rsid w:val="00D01EC7"/>
    <w:rsid w:val="00D031E6"/>
    <w:rsid w:val="00D0377D"/>
    <w:rsid w:val="00D0643A"/>
    <w:rsid w:val="00D066F1"/>
    <w:rsid w:val="00D124F3"/>
    <w:rsid w:val="00D13DEE"/>
    <w:rsid w:val="00D1588A"/>
    <w:rsid w:val="00D160C3"/>
    <w:rsid w:val="00D23AF0"/>
    <w:rsid w:val="00D244AD"/>
    <w:rsid w:val="00D33349"/>
    <w:rsid w:val="00D357B8"/>
    <w:rsid w:val="00D36120"/>
    <w:rsid w:val="00D44207"/>
    <w:rsid w:val="00D44811"/>
    <w:rsid w:val="00D44DAD"/>
    <w:rsid w:val="00D457E0"/>
    <w:rsid w:val="00D46F51"/>
    <w:rsid w:val="00D4777E"/>
    <w:rsid w:val="00D52A56"/>
    <w:rsid w:val="00D55CEC"/>
    <w:rsid w:val="00D61C1D"/>
    <w:rsid w:val="00D62F6B"/>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39CB"/>
    <w:rsid w:val="00D95E10"/>
    <w:rsid w:val="00D966DB"/>
    <w:rsid w:val="00D9764E"/>
    <w:rsid w:val="00DA1EF4"/>
    <w:rsid w:val="00DA30CF"/>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3757"/>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2319"/>
    <w:rsid w:val="00E73181"/>
    <w:rsid w:val="00E73335"/>
    <w:rsid w:val="00E75952"/>
    <w:rsid w:val="00E77AB4"/>
    <w:rsid w:val="00E854DC"/>
    <w:rsid w:val="00E85A8A"/>
    <w:rsid w:val="00E86F2C"/>
    <w:rsid w:val="00E87235"/>
    <w:rsid w:val="00E90DF8"/>
    <w:rsid w:val="00E90F76"/>
    <w:rsid w:val="00E91526"/>
    <w:rsid w:val="00E9233E"/>
    <w:rsid w:val="00E937A9"/>
    <w:rsid w:val="00E9444C"/>
    <w:rsid w:val="00E9536C"/>
    <w:rsid w:val="00E956BE"/>
    <w:rsid w:val="00E95ECB"/>
    <w:rsid w:val="00E96AF0"/>
    <w:rsid w:val="00EA07EC"/>
    <w:rsid w:val="00EA3F41"/>
    <w:rsid w:val="00EA44F4"/>
    <w:rsid w:val="00EA577B"/>
    <w:rsid w:val="00EA5C44"/>
    <w:rsid w:val="00EB0186"/>
    <w:rsid w:val="00EB1CAE"/>
    <w:rsid w:val="00EB2C95"/>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B28"/>
    <w:rsid w:val="00F07913"/>
    <w:rsid w:val="00F10AD1"/>
    <w:rsid w:val="00F10F8D"/>
    <w:rsid w:val="00F1389B"/>
    <w:rsid w:val="00F17131"/>
    <w:rsid w:val="00F175A9"/>
    <w:rsid w:val="00F1786E"/>
    <w:rsid w:val="00F2176F"/>
    <w:rsid w:val="00F24D82"/>
    <w:rsid w:val="00F26F72"/>
    <w:rsid w:val="00F30069"/>
    <w:rsid w:val="00F33DEA"/>
    <w:rsid w:val="00F34BEF"/>
    <w:rsid w:val="00F4668E"/>
    <w:rsid w:val="00F47B44"/>
    <w:rsid w:val="00F515E8"/>
    <w:rsid w:val="00F52247"/>
    <w:rsid w:val="00F527A4"/>
    <w:rsid w:val="00F53D72"/>
    <w:rsid w:val="00F56040"/>
    <w:rsid w:val="00F56050"/>
    <w:rsid w:val="00F57413"/>
    <w:rsid w:val="00F6104B"/>
    <w:rsid w:val="00F64DFE"/>
    <w:rsid w:val="00F658E0"/>
    <w:rsid w:val="00F67076"/>
    <w:rsid w:val="00F67119"/>
    <w:rsid w:val="00F7030E"/>
    <w:rsid w:val="00F70609"/>
    <w:rsid w:val="00F70E4A"/>
    <w:rsid w:val="00F72EC3"/>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0A10"/>
    <w:rsid w:val="00FB149F"/>
    <w:rsid w:val="00FB37E2"/>
    <w:rsid w:val="00FB4330"/>
    <w:rsid w:val="00FB51FC"/>
    <w:rsid w:val="00FB5B4D"/>
    <w:rsid w:val="00FB7B17"/>
    <w:rsid w:val="00FC2C5D"/>
    <w:rsid w:val="00FC3629"/>
    <w:rsid w:val="00FC4382"/>
    <w:rsid w:val="00FC48F4"/>
    <w:rsid w:val="00FD0822"/>
    <w:rsid w:val="00FD1449"/>
    <w:rsid w:val="00FD3623"/>
    <w:rsid w:val="00FD41C0"/>
    <w:rsid w:val="00FE0407"/>
    <w:rsid w:val="00FE0D0F"/>
    <w:rsid w:val="00FE2A00"/>
    <w:rsid w:val="00FE4F6B"/>
    <w:rsid w:val="00FE5C89"/>
    <w:rsid w:val="00FE70C4"/>
    <w:rsid w:val="00FE7BC9"/>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yperlink" Target="https://learn.mcrosoft.com/en-us/windows/console/"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yperlink" Target="https://learnopengl.com/Getting-started/Coordinate-Systems" TargetMode="Externa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yperlink" Target="https://citeseerx.ist.psu.edu/document?repid=rep1&amp;type=pdf&amp;doi=eb6f1c1f6ee1baf5fdb426af36f575b543ca7f4"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header" Target="header10.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8.png"/><Relationship Id="rId27" Type="http://schemas.openxmlformats.org/officeDocument/2006/relationships/header" Target="header9.xml"/><Relationship Id="rId30" Type="http://schemas.openxmlformats.org/officeDocument/2006/relationships/header" Target="header12.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1950</TotalTime>
  <Pages>41</Pages>
  <Words>4772</Words>
  <Characters>38662</Characters>
  <Application>Microsoft Office Word</Application>
  <DocSecurity>0</DocSecurity>
  <Lines>322</Lines>
  <Paragraphs>86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43348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154</cp:revision>
  <cp:lastPrinted>2015-06-02T07:48:00Z</cp:lastPrinted>
  <dcterms:created xsi:type="dcterms:W3CDTF">2024-05-22T09:16:00Z</dcterms:created>
  <dcterms:modified xsi:type="dcterms:W3CDTF">2024-12-13T12:39:00Z</dcterms:modified>
</cp:coreProperties>
</file>